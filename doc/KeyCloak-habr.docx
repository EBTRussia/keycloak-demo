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4426EA" w14:textId="4FE36F62" w:rsidR="009E64F0" w:rsidRPr="00865264" w:rsidRDefault="009E64F0" w:rsidP="000B6639">
      <w:pPr>
        <w:pStyle w:val="af1"/>
        <w:rPr>
          <w:lang w:val="ru-RU"/>
        </w:rPr>
      </w:pPr>
      <w:r>
        <w:t>KeyCloak</w:t>
      </w:r>
      <w:r w:rsidR="00AD1888" w:rsidRPr="006A3FE6">
        <w:rPr>
          <w:lang w:val="ru-RU"/>
        </w:rPr>
        <w:t xml:space="preserve"> – </w:t>
      </w:r>
      <w:r w:rsidR="006A3FE6">
        <w:rPr>
          <w:lang w:val="ru-RU"/>
        </w:rPr>
        <w:t>щит</w:t>
      </w:r>
      <w:r w:rsidR="004922EB">
        <w:rPr>
          <w:lang w:val="ru-RU"/>
        </w:rPr>
        <w:t xml:space="preserve"> от </w:t>
      </w:r>
      <w:r w:rsidR="004922EB">
        <w:t>JBOSS</w:t>
      </w:r>
      <w:r w:rsidR="004922EB" w:rsidRPr="00340DA4">
        <w:rPr>
          <w:lang w:val="ru-RU"/>
        </w:rPr>
        <w:t xml:space="preserve"> </w:t>
      </w:r>
      <w:r w:rsidR="00962F6D">
        <w:rPr>
          <w:lang w:val="ru-RU"/>
        </w:rPr>
        <w:t xml:space="preserve">для </w:t>
      </w:r>
      <w:r w:rsidR="004922EB">
        <w:t>WEB</w:t>
      </w:r>
      <w:r w:rsidR="004922EB" w:rsidRPr="004922EB">
        <w:rPr>
          <w:lang w:val="ru-RU"/>
        </w:rPr>
        <w:t xml:space="preserve"> </w:t>
      </w:r>
      <w:r w:rsidR="00962F6D">
        <w:rPr>
          <w:lang w:val="ru-RU"/>
        </w:rPr>
        <w:t>приложений</w:t>
      </w:r>
      <w:r w:rsidRPr="00865264">
        <w:rPr>
          <w:lang w:val="ru-RU"/>
        </w:rPr>
        <w:t>.</w:t>
      </w:r>
      <w:r w:rsidR="006A4C42">
        <w:rPr>
          <w:lang w:val="ru-RU"/>
        </w:rPr>
        <w:br/>
      </w:r>
    </w:p>
    <w:p w14:paraId="7F958F09" w14:textId="0E032A36" w:rsidR="009E64F0" w:rsidRPr="00652804" w:rsidRDefault="006A4C42" w:rsidP="006A4C42">
      <w:pPr>
        <w:ind w:left="4820"/>
        <w:rPr>
          <w:sz w:val="24"/>
          <w:lang w:val="ru-RU"/>
        </w:rPr>
      </w:pPr>
      <w:r>
        <w:rPr>
          <w:szCs w:val="20"/>
          <w:lang w:val="ru-RU"/>
        </w:rPr>
        <w:t>Из общения двух программистов</w:t>
      </w:r>
      <w:r w:rsidR="009E64F0" w:rsidRPr="00652804">
        <w:rPr>
          <w:szCs w:val="20"/>
          <w:lang w:val="ru-RU"/>
        </w:rPr>
        <w:t>:</w:t>
      </w:r>
    </w:p>
    <w:p w14:paraId="279D36AB" w14:textId="77777777" w:rsidR="009E64F0" w:rsidRPr="009A4815" w:rsidRDefault="009E64F0" w:rsidP="006A4C42">
      <w:pPr>
        <w:numPr>
          <w:ilvl w:val="0"/>
          <w:numId w:val="3"/>
        </w:numPr>
        <w:ind w:left="4820" w:firstLine="0"/>
        <w:contextualSpacing/>
        <w:rPr>
          <w:szCs w:val="20"/>
          <w:lang w:val="ru-RU"/>
        </w:rPr>
      </w:pPr>
      <w:r w:rsidRPr="009A4815">
        <w:rPr>
          <w:szCs w:val="20"/>
          <w:lang w:val="ru-RU"/>
        </w:rPr>
        <w:t>Кажется, у нас дыра в безопасности!</w:t>
      </w:r>
    </w:p>
    <w:p w14:paraId="55471543" w14:textId="77777777" w:rsidR="009E64F0" w:rsidRPr="009A4815" w:rsidRDefault="009E64F0" w:rsidP="006A4C42">
      <w:pPr>
        <w:numPr>
          <w:ilvl w:val="0"/>
          <w:numId w:val="3"/>
        </w:numPr>
        <w:ind w:left="4820" w:firstLine="0"/>
        <w:contextualSpacing/>
        <w:rPr>
          <w:szCs w:val="20"/>
          <w:lang w:val="ru-RU"/>
        </w:rPr>
      </w:pPr>
      <w:r w:rsidRPr="009A4815">
        <w:rPr>
          <w:szCs w:val="20"/>
          <w:lang w:val="ru-RU"/>
        </w:rPr>
        <w:t>Слава Богу, хоть что-то  у нас в безопасности...</w:t>
      </w:r>
    </w:p>
    <w:p w14:paraId="55A1A1F5" w14:textId="34CF09F3" w:rsidR="000B6639" w:rsidRDefault="000B6639" w:rsidP="000B6639">
      <w:pPr>
        <w:pStyle w:val="1"/>
        <w:rPr>
          <w:lang w:val="ru-RU"/>
        </w:rPr>
      </w:pPr>
      <w:r>
        <w:rPr>
          <w:lang w:val="ru-RU"/>
        </w:rPr>
        <w:t>Введение</w:t>
      </w:r>
    </w:p>
    <w:p w14:paraId="57AFAAF4" w14:textId="1D5357B7" w:rsidR="00DE7F12" w:rsidRPr="00EE2613" w:rsidRDefault="00DE7F12" w:rsidP="00DE7F12">
      <w:pPr>
        <w:rPr>
          <w:lang w:val="ru-RU"/>
        </w:rPr>
      </w:pPr>
      <w:r w:rsidRPr="00EE2613">
        <w:rPr>
          <w:lang w:val="ru-RU"/>
        </w:rPr>
        <w:t xml:space="preserve">Пару лет назад мы </w:t>
      </w:r>
      <w:r w:rsidR="006E6ED1" w:rsidRPr="00EE2613">
        <w:rPr>
          <w:lang w:val="ru-RU"/>
        </w:rPr>
        <w:t>уже</w:t>
      </w:r>
      <w:r w:rsidR="00180855" w:rsidRPr="00EE2613">
        <w:rPr>
          <w:lang w:val="ru-RU"/>
        </w:rPr>
        <w:t xml:space="preserve"> затрагивали тему безопасности.</w:t>
      </w:r>
      <w:r w:rsidRPr="00EE2613">
        <w:rPr>
          <w:lang w:val="ru-RU"/>
        </w:rPr>
        <w:t xml:space="preserve"> Тогда в рамках исследовательских работ был реализован собственный </w:t>
      </w:r>
      <w:r w:rsidRPr="00EE2613">
        <w:t>Service</w:t>
      </w:r>
      <w:r w:rsidRPr="00EE2613">
        <w:rPr>
          <w:lang w:val="ru-RU"/>
        </w:rPr>
        <w:t xml:space="preserve"> </w:t>
      </w:r>
      <w:r w:rsidRPr="00EE2613">
        <w:t>Provider</w:t>
      </w:r>
      <w:r w:rsidR="008065A2">
        <w:rPr>
          <w:lang w:val="ru-RU"/>
        </w:rPr>
        <w:t>.</w:t>
      </w:r>
      <w:r w:rsidRPr="00EE2613">
        <w:rPr>
          <w:lang w:val="ru-RU"/>
        </w:rPr>
        <w:t xml:space="preserve"> </w:t>
      </w:r>
      <w:r w:rsidR="0007514D">
        <w:rPr>
          <w:lang w:val="ru-RU"/>
        </w:rPr>
        <w:t>В качестве сервера аутентификации был использован</w:t>
      </w:r>
      <w:r w:rsidR="008D3C4F">
        <w:rPr>
          <w:lang w:val="ru-RU"/>
        </w:rPr>
        <w:t xml:space="preserve"> </w:t>
      </w:r>
      <w:r w:rsidRPr="00EE2613">
        <w:t>Shibboleth</w:t>
      </w:r>
      <w:r w:rsidR="0025653D">
        <w:rPr>
          <w:lang w:val="ru-RU"/>
        </w:rPr>
        <w:t xml:space="preserve">, коммуникация с которым велась по протоколу </w:t>
      </w:r>
      <w:r w:rsidR="0025653D">
        <w:t>SAML</w:t>
      </w:r>
      <w:r w:rsidR="00125F5F">
        <w:rPr>
          <w:lang w:val="ru-RU"/>
        </w:rPr>
        <w:t xml:space="preserve"> 2.0.</w:t>
      </w:r>
      <w:r w:rsidR="00DB4398">
        <w:rPr>
          <w:lang w:val="ru-RU"/>
        </w:rPr>
        <w:t xml:space="preserve"> </w:t>
      </w:r>
    </w:p>
    <w:p w14:paraId="6F1F39DB" w14:textId="6615DA69" w:rsidR="009E64F0" w:rsidRPr="00EE2613" w:rsidRDefault="00DE7F12" w:rsidP="009E64F0">
      <w:pPr>
        <w:rPr>
          <w:lang w:val="ru-RU"/>
        </w:rPr>
      </w:pPr>
      <w:r w:rsidRPr="00EE2613">
        <w:rPr>
          <w:lang w:val="ru-RU"/>
        </w:rPr>
        <w:t xml:space="preserve">Сегодня </w:t>
      </w:r>
      <w:r w:rsidR="00103773" w:rsidRPr="00EE2613">
        <w:rPr>
          <w:lang w:val="ru-RU"/>
        </w:rPr>
        <w:t>речь</w:t>
      </w:r>
      <w:r w:rsidRPr="00EE2613">
        <w:rPr>
          <w:lang w:val="ru-RU"/>
        </w:rPr>
        <w:t xml:space="preserve"> </w:t>
      </w:r>
      <w:r w:rsidR="000C0754" w:rsidRPr="00EE2613">
        <w:rPr>
          <w:lang w:val="ru-RU"/>
        </w:rPr>
        <w:t xml:space="preserve">снова </w:t>
      </w:r>
      <w:r w:rsidRPr="00EE2613">
        <w:rPr>
          <w:lang w:val="ru-RU"/>
        </w:rPr>
        <w:t xml:space="preserve">пойдет </w:t>
      </w:r>
      <w:r w:rsidR="000C0754" w:rsidRPr="00EE2613">
        <w:rPr>
          <w:lang w:val="ru-RU"/>
        </w:rPr>
        <w:t xml:space="preserve">о безопасности </w:t>
      </w:r>
      <w:r w:rsidR="00F31624" w:rsidRPr="00EE2613">
        <w:rPr>
          <w:lang w:val="ru-RU"/>
        </w:rPr>
        <w:t xml:space="preserve">в сфере веб </w:t>
      </w:r>
      <w:r w:rsidR="000C0754" w:rsidRPr="00EE2613">
        <w:rPr>
          <w:lang w:val="ru-RU"/>
        </w:rPr>
        <w:t>приложений</w:t>
      </w:r>
      <w:r w:rsidR="004E505D" w:rsidRPr="00EE2613">
        <w:rPr>
          <w:lang w:val="ru-RU"/>
        </w:rPr>
        <w:t>.</w:t>
      </w:r>
      <w:r w:rsidR="000C0754" w:rsidRPr="00EE2613">
        <w:rPr>
          <w:lang w:val="ru-RU"/>
        </w:rPr>
        <w:t xml:space="preserve"> </w:t>
      </w:r>
      <w:r w:rsidR="00A65045" w:rsidRPr="00EE2613">
        <w:rPr>
          <w:lang w:val="ru-RU"/>
        </w:rPr>
        <w:t>Мы с</w:t>
      </w:r>
      <w:r w:rsidR="00F31624" w:rsidRPr="00EE2613">
        <w:rPr>
          <w:lang w:val="ru-RU"/>
        </w:rPr>
        <w:t xml:space="preserve">делаем небольшой обзор продукта </w:t>
      </w:r>
      <w:r w:rsidRPr="00EE2613">
        <w:t>KeyCloak</w:t>
      </w:r>
      <w:r w:rsidR="00F31624" w:rsidRPr="00EE2613">
        <w:rPr>
          <w:lang w:val="ru-RU"/>
        </w:rPr>
        <w:t xml:space="preserve"> </w:t>
      </w:r>
      <w:r w:rsidR="00A65045" w:rsidRPr="00EE2613">
        <w:rPr>
          <w:lang w:val="ru-RU"/>
        </w:rPr>
        <w:t>(</w:t>
      </w:r>
      <w:r w:rsidR="00F31624" w:rsidRPr="00EE2613">
        <w:rPr>
          <w:lang w:val="ru-RU"/>
        </w:rPr>
        <w:t xml:space="preserve">доселе оставленным без внимания сообществом </w:t>
      </w:r>
      <w:r w:rsidR="00F31624" w:rsidRPr="00EE2613">
        <w:t>Habr</w:t>
      </w:r>
      <w:r w:rsidR="00A65045" w:rsidRPr="00EE2613">
        <w:rPr>
          <w:lang w:val="ru-RU"/>
        </w:rPr>
        <w:t>)</w:t>
      </w:r>
      <w:r w:rsidRPr="00EE2613">
        <w:rPr>
          <w:lang w:val="ru-RU"/>
        </w:rPr>
        <w:t xml:space="preserve">. </w:t>
      </w:r>
      <w:r w:rsidR="005A63AE" w:rsidRPr="00EE2613">
        <w:rPr>
          <w:lang w:val="ru-RU"/>
        </w:rPr>
        <w:t>В качестве практической ценности будет разобран</w:t>
      </w:r>
      <w:r w:rsidRPr="00EE2613">
        <w:rPr>
          <w:lang w:val="ru-RU"/>
        </w:rPr>
        <w:t xml:space="preserve"> пример</w:t>
      </w:r>
      <w:r w:rsidR="00850120" w:rsidRPr="00EE2613">
        <w:rPr>
          <w:lang w:val="ru-RU"/>
        </w:rPr>
        <w:t>, как защитить</w:t>
      </w:r>
      <w:r w:rsidRPr="00EE2613">
        <w:rPr>
          <w:lang w:val="ru-RU"/>
        </w:rPr>
        <w:t xml:space="preserve"> </w:t>
      </w:r>
      <w:r w:rsidR="005A63AE" w:rsidRPr="00EE2613">
        <w:rPr>
          <w:lang w:val="ru-RU"/>
        </w:rPr>
        <w:t>простое</w:t>
      </w:r>
      <w:r w:rsidRPr="00EE2613">
        <w:rPr>
          <w:lang w:val="ru-RU"/>
        </w:rPr>
        <w:t xml:space="preserve"> </w:t>
      </w:r>
      <w:r w:rsidRPr="00EE2613">
        <w:t>JEE</w:t>
      </w:r>
      <w:r w:rsidRPr="00EE2613">
        <w:rPr>
          <w:lang w:val="ru-RU"/>
        </w:rPr>
        <w:t xml:space="preserve"> приложение</w:t>
      </w:r>
      <w:r w:rsidR="00D73118" w:rsidRPr="00EE2613">
        <w:rPr>
          <w:lang w:val="ru-RU"/>
        </w:rPr>
        <w:t xml:space="preserve"> средствами </w:t>
      </w:r>
      <w:r w:rsidR="00D73118" w:rsidRPr="00EE2613">
        <w:t>KeyCloak</w:t>
      </w:r>
      <w:r w:rsidR="007A326A">
        <w:rPr>
          <w:lang w:val="ru-RU"/>
        </w:rPr>
        <w:t>, а также как осуществить</w:t>
      </w:r>
      <w:r w:rsidR="00F93DC8" w:rsidRPr="00EE2613">
        <w:rPr>
          <w:lang w:val="ru-RU"/>
        </w:rPr>
        <w:t xml:space="preserve"> взаимодействие между двумя защищенными приложениями</w:t>
      </w:r>
      <w:r w:rsidR="0074740C">
        <w:rPr>
          <w:lang w:val="ru-RU"/>
        </w:rPr>
        <w:t xml:space="preserve"> (SSO)</w:t>
      </w:r>
      <w:r w:rsidR="00F93DC8" w:rsidRPr="00EE2613">
        <w:rPr>
          <w:lang w:val="ru-RU"/>
        </w:rPr>
        <w:t>.</w:t>
      </w:r>
    </w:p>
    <w:p w14:paraId="1BFB7D19" w14:textId="442B4238" w:rsidR="009E64F0" w:rsidRPr="009A4815" w:rsidRDefault="009E64F0" w:rsidP="000B6639">
      <w:pPr>
        <w:pStyle w:val="1"/>
        <w:rPr>
          <w:sz w:val="24"/>
          <w:lang w:val="ru-RU"/>
        </w:rPr>
      </w:pPr>
      <w:r w:rsidRPr="009A4815">
        <w:t>KeyCloak</w:t>
      </w:r>
      <w:r w:rsidRPr="009A4815">
        <w:rPr>
          <w:lang w:val="ru-RU"/>
        </w:rPr>
        <w:t xml:space="preserve"> и </w:t>
      </w:r>
      <w:r w:rsidRPr="009A4815">
        <w:t>PicketLink</w:t>
      </w:r>
      <w:r w:rsidRPr="009A4815">
        <w:rPr>
          <w:lang w:val="ru-RU"/>
        </w:rPr>
        <w:t xml:space="preserve"> – два продукта под одной </w:t>
      </w:r>
      <w:r w:rsidR="00EA5386">
        <w:rPr>
          <w:lang w:val="ru-RU"/>
        </w:rPr>
        <w:t>крышей</w:t>
      </w:r>
    </w:p>
    <w:p w14:paraId="1E24D395" w14:textId="4CC0BDD1" w:rsidR="00DE7F12" w:rsidRPr="00EE2613" w:rsidRDefault="00B27662" w:rsidP="00DE7F12">
      <w:pPr>
        <w:rPr>
          <w:lang w:val="ru-RU"/>
        </w:rPr>
      </w:pPr>
      <w:r w:rsidRPr="00EE2613">
        <w:rPr>
          <w:lang w:val="ru-RU"/>
        </w:rPr>
        <w:t xml:space="preserve">В настоящее время </w:t>
      </w:r>
      <w:r w:rsidR="00461695" w:rsidRPr="00EE2613">
        <w:t>JBoss</w:t>
      </w:r>
      <w:r w:rsidR="00461695" w:rsidRPr="00EE2613">
        <w:rPr>
          <w:lang w:val="ru-RU"/>
        </w:rPr>
        <w:t xml:space="preserve"> </w:t>
      </w:r>
      <w:r w:rsidRPr="00EE2613">
        <w:rPr>
          <w:lang w:val="ru-RU"/>
        </w:rPr>
        <w:t>ведет</w:t>
      </w:r>
      <w:r w:rsidR="00461695" w:rsidRPr="00EE2613">
        <w:rPr>
          <w:lang w:val="ru-RU"/>
        </w:rPr>
        <w:t xml:space="preserve"> разработк</w:t>
      </w:r>
      <w:r w:rsidRPr="00EE2613">
        <w:rPr>
          <w:lang w:val="ru-RU"/>
        </w:rPr>
        <w:t>у</w:t>
      </w:r>
      <w:r w:rsidR="00461695" w:rsidRPr="00EE2613">
        <w:rPr>
          <w:lang w:val="ru-RU"/>
        </w:rPr>
        <w:t xml:space="preserve"> двух продуктов в области безопасности: </w:t>
      </w:r>
      <w:r w:rsidR="00461695" w:rsidRPr="00EE2613">
        <w:t>KeyCloak</w:t>
      </w:r>
      <w:r w:rsidR="00461695" w:rsidRPr="00EE2613">
        <w:rPr>
          <w:lang w:val="ru-RU"/>
        </w:rPr>
        <w:t xml:space="preserve"> и </w:t>
      </w:r>
      <w:r w:rsidR="00461695" w:rsidRPr="00EE2613">
        <w:t>PicketLink</w:t>
      </w:r>
      <w:r w:rsidR="00461695" w:rsidRPr="00EE2613">
        <w:rPr>
          <w:lang w:val="ru-RU"/>
        </w:rPr>
        <w:t xml:space="preserve">. </w:t>
      </w:r>
      <w:r w:rsidR="00B41B14" w:rsidRPr="00EE2613">
        <w:rPr>
          <w:lang w:val="ru-RU"/>
        </w:rPr>
        <w:t xml:space="preserve">Вероятно, в ближайшем будущем оба продукты объединят в один, о чем уже давненько ходят разговоры </w:t>
      </w:r>
      <w:hyperlink r:id="rId8" w:history="1">
        <w:r w:rsidR="00B41B14" w:rsidRPr="00EE2613">
          <w:rPr>
            <w:rStyle w:val="a6"/>
            <w:lang w:val="ru-RU"/>
          </w:rPr>
          <w:t>http://picketlink.org/news/2015/03/10/PicketLink-and-Keycloak-project-merge/</w:t>
        </w:r>
      </w:hyperlink>
      <w:r w:rsidR="00B41B14" w:rsidRPr="00EE2613">
        <w:rPr>
          <w:lang w:val="ru-RU"/>
        </w:rPr>
        <w:t>.</w:t>
      </w:r>
      <w:r w:rsidR="00CF351E" w:rsidRPr="00EE2613">
        <w:rPr>
          <w:lang w:val="ru-RU"/>
        </w:rPr>
        <w:br/>
      </w:r>
      <w:r w:rsidR="00CF351E" w:rsidRPr="00EE2613">
        <w:rPr>
          <w:lang w:val="ru-RU"/>
        </w:rPr>
        <w:br/>
      </w:r>
      <w:r w:rsidR="00DE7F12" w:rsidRPr="00EE2613">
        <w:rPr>
          <w:lang w:val="ru-RU"/>
        </w:rPr>
        <w:t xml:space="preserve">Сегодня мы не будем останавливаться на проведении детального анализа сравнения двух продуктов. Поэтому буквально в пару словах отметим, что </w:t>
      </w:r>
      <w:r w:rsidR="00DE7F12" w:rsidRPr="00EE2613">
        <w:t>PicketLink</w:t>
      </w:r>
      <w:r w:rsidR="00DE7F12" w:rsidRPr="00EE2613">
        <w:rPr>
          <w:lang w:val="ru-RU"/>
        </w:rPr>
        <w:t xml:space="preserve"> позволяет построить уровень безопасности используя программную модель. Другими словами, предоставляет набор библиотек, хорошо документированный </w:t>
      </w:r>
      <w:r w:rsidR="00DE7F12" w:rsidRPr="00EE2613">
        <w:t>API</w:t>
      </w:r>
      <w:r w:rsidR="00DE7F12" w:rsidRPr="00EE2613">
        <w:rPr>
          <w:lang w:val="ru-RU"/>
        </w:rPr>
        <w:t xml:space="preserve"> и достаточно широкий набор примеров, оформленных в виде </w:t>
      </w:r>
      <w:r w:rsidR="00DE7F12" w:rsidRPr="00EE2613">
        <w:t>quick</w:t>
      </w:r>
      <w:r w:rsidR="00DE7F12" w:rsidRPr="00EE2613">
        <w:rPr>
          <w:lang w:val="ru-RU"/>
        </w:rPr>
        <w:t xml:space="preserve"> </w:t>
      </w:r>
      <w:r w:rsidR="00DE7F12" w:rsidRPr="00EE2613">
        <w:t>start</w:t>
      </w:r>
      <w:r w:rsidR="00DE7F12" w:rsidRPr="00EE2613">
        <w:rPr>
          <w:lang w:val="ru-RU"/>
        </w:rPr>
        <w:t xml:space="preserve"> приложений.</w:t>
      </w:r>
      <w:r w:rsidR="00B156EE" w:rsidRPr="00EE2613">
        <w:rPr>
          <w:lang w:val="ru-RU"/>
        </w:rPr>
        <w:t xml:space="preserve"> Все это вы найдете на официальном сайте </w:t>
      </w:r>
      <w:hyperlink r:id="rId9" w:history="1">
        <w:r w:rsidR="00B156EE" w:rsidRPr="00EE2613">
          <w:rPr>
            <w:rStyle w:val="a6"/>
            <w:lang w:val="ru-RU"/>
          </w:rPr>
          <w:t>http://picketlink.org/</w:t>
        </w:r>
      </w:hyperlink>
      <w:r w:rsidR="00B156EE" w:rsidRPr="00EE2613">
        <w:rPr>
          <w:lang w:val="ru-RU"/>
        </w:rPr>
        <w:t>.</w:t>
      </w:r>
      <w:r w:rsidR="00DE7F12" w:rsidRPr="00EE2613">
        <w:rPr>
          <w:lang w:val="ru-RU"/>
        </w:rPr>
        <w:t xml:space="preserve"> Придется потратить кое-какое время, чтобы разобраться с </w:t>
      </w:r>
      <w:r w:rsidR="00DE7F12" w:rsidRPr="00EE2613">
        <w:t>API</w:t>
      </w:r>
      <w:r w:rsidR="00DE7F12" w:rsidRPr="00EE2613">
        <w:rPr>
          <w:lang w:val="ru-RU"/>
        </w:rPr>
        <w:t xml:space="preserve"> и научиться правильно его использовать. Около года назад у нас был опыт применения </w:t>
      </w:r>
      <w:r w:rsidR="00DE7F12" w:rsidRPr="00EE2613">
        <w:t>PicketLink</w:t>
      </w:r>
      <w:r w:rsidR="00DE7F12" w:rsidRPr="00EE2613">
        <w:rPr>
          <w:lang w:val="ru-RU"/>
        </w:rPr>
        <w:t xml:space="preserve"> в качестве </w:t>
      </w:r>
      <w:r w:rsidR="00DE7F12" w:rsidRPr="00EE2613">
        <w:t>idP</w:t>
      </w:r>
      <w:r w:rsidR="00DE7F12" w:rsidRPr="00EE2613">
        <w:rPr>
          <w:lang w:val="ru-RU"/>
        </w:rPr>
        <w:t xml:space="preserve"> сервера для построения </w:t>
      </w:r>
      <w:r w:rsidR="00DE7F12" w:rsidRPr="00EE2613">
        <w:t>SSO</w:t>
      </w:r>
      <w:r w:rsidR="00DE7F12" w:rsidRPr="00EE2613">
        <w:rPr>
          <w:lang w:val="ru-RU"/>
        </w:rPr>
        <w:t xml:space="preserve"> на протоколе </w:t>
      </w:r>
      <w:r w:rsidR="00DE7F12" w:rsidRPr="00EE2613">
        <w:t>SAML</w:t>
      </w:r>
      <w:r w:rsidR="00DE7F12" w:rsidRPr="00EE2613">
        <w:rPr>
          <w:lang w:val="ru-RU"/>
        </w:rPr>
        <w:t xml:space="preserve"> 2.0. Также средствами </w:t>
      </w:r>
      <w:r w:rsidR="00DE7F12" w:rsidRPr="00EE2613">
        <w:t>PicketLink</w:t>
      </w:r>
      <w:r w:rsidR="00DE7F12" w:rsidRPr="00EE2613">
        <w:rPr>
          <w:lang w:val="ru-RU"/>
        </w:rPr>
        <w:t xml:space="preserve"> был сконфигурирован </w:t>
      </w:r>
      <w:r w:rsidR="00DE7F12" w:rsidRPr="00EE2613">
        <w:t>STS</w:t>
      </w:r>
      <w:r w:rsidR="00DE7F12" w:rsidRPr="00EE2613">
        <w:rPr>
          <w:lang w:val="ru-RU"/>
        </w:rPr>
        <w:t xml:space="preserve"> сервис для защиты </w:t>
      </w:r>
      <w:r w:rsidR="00DE7F12" w:rsidRPr="00EE2613">
        <w:t>REST</w:t>
      </w:r>
      <w:r w:rsidR="00DE7F12" w:rsidRPr="00EE2613">
        <w:rPr>
          <w:lang w:val="ru-RU"/>
        </w:rPr>
        <w:t xml:space="preserve"> сервисов. </w:t>
      </w:r>
      <w:r w:rsidR="00DE7F12" w:rsidRPr="00EE2613">
        <w:rPr>
          <w:lang w:val="ru-RU"/>
        </w:rPr>
        <w:br/>
      </w:r>
      <w:r w:rsidR="00DE7F12" w:rsidRPr="00EE2613">
        <w:rPr>
          <w:lang w:val="ru-RU"/>
        </w:rPr>
        <w:br/>
        <w:t>K</w:t>
      </w:r>
      <w:r w:rsidR="00DE7F12" w:rsidRPr="00EE2613">
        <w:t>eyCloak</w:t>
      </w:r>
      <w:r w:rsidR="00DE7F12" w:rsidRPr="00EE2613">
        <w:rPr>
          <w:lang w:val="ru-RU"/>
        </w:rPr>
        <w:t xml:space="preserve"> в свою очередь предоставляет почти все возможности из коробки, предоставляя простой административный интерфейс. Его следует использовать в типичных случаях, когда требования укладываются в типичные сценарии. </w:t>
      </w:r>
      <w:r w:rsidR="006F6400" w:rsidRPr="00EE2613">
        <w:rPr>
          <w:lang w:val="ru-RU"/>
        </w:rPr>
        <w:t>Остановимся на нем поподробнее.</w:t>
      </w:r>
    </w:p>
    <w:p w14:paraId="73E9504C" w14:textId="7CA9EE38" w:rsidR="00461695" w:rsidRDefault="00461695" w:rsidP="00DE7F12">
      <w:pPr>
        <w:rPr>
          <w:sz w:val="24"/>
          <w:lang w:val="ru-RU"/>
        </w:rPr>
      </w:pPr>
    </w:p>
    <w:p w14:paraId="5D51E2B3" w14:textId="77777777" w:rsidR="009E64F0" w:rsidRPr="009A4815" w:rsidRDefault="009E64F0" w:rsidP="000B6639">
      <w:pPr>
        <w:pStyle w:val="1"/>
        <w:rPr>
          <w:lang w:val="ru-RU"/>
        </w:rPr>
      </w:pPr>
      <w:r w:rsidRPr="009A4815">
        <w:t>KeyCloak</w:t>
      </w:r>
      <w:r w:rsidRPr="009A4815">
        <w:rPr>
          <w:lang w:val="ru-RU"/>
        </w:rPr>
        <w:t xml:space="preserve"> – берем все из коробки…</w:t>
      </w:r>
    </w:p>
    <w:p w14:paraId="2972E357" w14:textId="77777777" w:rsidR="009E64F0" w:rsidRPr="009A4815" w:rsidRDefault="009E64F0" w:rsidP="009E64F0">
      <w:pPr>
        <w:rPr>
          <w:sz w:val="24"/>
          <w:lang w:val="ru-RU"/>
        </w:rPr>
      </w:pPr>
    </w:p>
    <w:p w14:paraId="1B8CD270" w14:textId="31F74CD4" w:rsidR="00E87320" w:rsidRPr="00EE2613" w:rsidRDefault="00E87320" w:rsidP="00E87320">
      <w:pPr>
        <w:rPr>
          <w:lang w:val="ru-RU"/>
        </w:rPr>
      </w:pPr>
      <w:r w:rsidRPr="00EE2613">
        <w:rPr>
          <w:rFonts w:eastAsia="Verdana"/>
        </w:rPr>
        <w:t>Keycloak</w:t>
      </w:r>
      <w:r w:rsidRPr="00EE2613">
        <w:rPr>
          <w:rFonts w:eastAsia="Verdana"/>
          <w:lang w:val="ru-RU"/>
        </w:rPr>
        <w:t xml:space="preserve"> (</w:t>
      </w:r>
      <w:r w:rsidRPr="00EE2613">
        <w:rPr>
          <w:rFonts w:eastAsia="Verdana"/>
        </w:rPr>
        <w:t>http</w:t>
      </w:r>
      <w:r w:rsidRPr="00EE2613">
        <w:rPr>
          <w:rFonts w:eastAsia="Verdana"/>
          <w:lang w:val="ru-RU"/>
        </w:rPr>
        <w:t>://</w:t>
      </w:r>
      <w:r w:rsidRPr="00EE2613">
        <w:rPr>
          <w:rFonts w:eastAsia="Verdana"/>
        </w:rPr>
        <w:t>keycloak</w:t>
      </w:r>
      <w:r w:rsidRPr="00EE2613">
        <w:rPr>
          <w:rFonts w:eastAsia="Verdana"/>
          <w:lang w:val="ru-RU"/>
        </w:rPr>
        <w:t>.</w:t>
      </w:r>
      <w:r w:rsidRPr="00EE2613">
        <w:rPr>
          <w:rFonts w:eastAsia="Verdana"/>
        </w:rPr>
        <w:t>jboss</w:t>
      </w:r>
      <w:r w:rsidRPr="00EE2613">
        <w:rPr>
          <w:rFonts w:eastAsia="Verdana"/>
          <w:lang w:val="ru-RU"/>
        </w:rPr>
        <w:t>.</w:t>
      </w:r>
      <w:r w:rsidRPr="00EE2613">
        <w:rPr>
          <w:rFonts w:eastAsia="Verdana"/>
        </w:rPr>
        <w:t>org</w:t>
      </w:r>
      <w:r w:rsidRPr="00EE2613">
        <w:rPr>
          <w:rFonts w:eastAsia="Verdana"/>
          <w:lang w:val="ru-RU"/>
        </w:rPr>
        <w:t xml:space="preserve">/) - это </w:t>
      </w:r>
      <w:r w:rsidRPr="00EE2613">
        <w:rPr>
          <w:rFonts w:eastAsia="Verdana"/>
        </w:rPr>
        <w:t>open</w:t>
      </w:r>
      <w:r w:rsidRPr="00EE2613">
        <w:rPr>
          <w:rFonts w:eastAsia="Verdana"/>
          <w:lang w:val="ru-RU"/>
        </w:rPr>
        <w:t>-</w:t>
      </w:r>
      <w:r w:rsidRPr="00EE2613">
        <w:rPr>
          <w:rFonts w:eastAsia="Verdana"/>
        </w:rPr>
        <w:t>source</w:t>
      </w:r>
      <w:r w:rsidRPr="00EE2613">
        <w:rPr>
          <w:rFonts w:eastAsia="Verdana"/>
          <w:lang w:val="ru-RU"/>
        </w:rPr>
        <w:t xml:space="preserve"> сервер аутентификации и управления учетными записями (</w:t>
      </w:r>
      <w:r w:rsidRPr="00EE2613">
        <w:rPr>
          <w:rFonts w:eastAsia="Verdana"/>
        </w:rPr>
        <w:t>IDM</w:t>
      </w:r>
      <w:r w:rsidRPr="00EE2613">
        <w:rPr>
          <w:rFonts w:eastAsia="Verdana"/>
          <w:lang w:val="ru-RU"/>
        </w:rPr>
        <w:t xml:space="preserve">) от </w:t>
      </w:r>
      <w:r w:rsidR="00715A0E" w:rsidRPr="00EE2613">
        <w:rPr>
          <w:rFonts w:eastAsia="Verdana"/>
        </w:rPr>
        <w:t>JBoss</w:t>
      </w:r>
      <w:r w:rsidRPr="00EE2613">
        <w:rPr>
          <w:rFonts w:eastAsia="Verdana"/>
          <w:lang w:val="ru-RU"/>
        </w:rPr>
        <w:t xml:space="preserve">, построенный на базе спецификаций </w:t>
      </w:r>
      <w:r w:rsidRPr="00EE2613">
        <w:rPr>
          <w:rFonts w:eastAsia="Verdana"/>
        </w:rPr>
        <w:t>OAuth</w:t>
      </w:r>
      <w:r w:rsidRPr="00EE2613">
        <w:rPr>
          <w:rFonts w:eastAsia="Verdana"/>
          <w:lang w:val="ru-RU"/>
        </w:rPr>
        <w:t xml:space="preserve"> 2.0, </w:t>
      </w:r>
      <w:r w:rsidRPr="00EE2613">
        <w:rPr>
          <w:rFonts w:eastAsia="Verdana"/>
        </w:rPr>
        <w:t>Open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ID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Connect</w:t>
      </w:r>
      <w:r w:rsidRPr="00EE2613">
        <w:rPr>
          <w:rFonts w:eastAsia="Verdana"/>
          <w:lang w:val="ru-RU"/>
        </w:rPr>
        <w:t xml:space="preserve">, </w:t>
      </w:r>
      <w:r w:rsidRPr="00EE2613">
        <w:rPr>
          <w:rFonts w:eastAsia="Verdana"/>
        </w:rPr>
        <w:t>JSON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Web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Token</w:t>
      </w:r>
      <w:r w:rsidRPr="00EE2613">
        <w:rPr>
          <w:rFonts w:eastAsia="Verdana"/>
          <w:lang w:val="ru-RU"/>
        </w:rPr>
        <w:t xml:space="preserve"> (</w:t>
      </w:r>
      <w:r w:rsidRPr="00EE2613">
        <w:rPr>
          <w:rFonts w:eastAsia="Verdana"/>
        </w:rPr>
        <w:t>JWT</w:t>
      </w:r>
      <w:r w:rsidRPr="00EE2613">
        <w:rPr>
          <w:rFonts w:eastAsia="Verdana"/>
          <w:lang w:val="ru-RU"/>
        </w:rPr>
        <w:t xml:space="preserve">) и </w:t>
      </w:r>
      <w:r w:rsidRPr="00EE2613">
        <w:rPr>
          <w:rFonts w:eastAsia="Verdana"/>
        </w:rPr>
        <w:t>SAML</w:t>
      </w:r>
      <w:r w:rsidRPr="00EE2613">
        <w:rPr>
          <w:rFonts w:eastAsia="Verdana"/>
          <w:lang w:val="ru-RU"/>
        </w:rPr>
        <w:t xml:space="preserve"> 2.0.</w:t>
      </w:r>
      <w:r w:rsidRPr="00EE2613">
        <w:rPr>
          <w:lang w:val="ru-RU"/>
        </w:rPr>
        <w:br/>
        <w:t xml:space="preserve">Список фич </w:t>
      </w:r>
      <w:r w:rsidRPr="00EE2613">
        <w:t>KeyCloak</w:t>
      </w:r>
      <w:r w:rsidRPr="00EE2613">
        <w:rPr>
          <w:lang w:val="ru-RU"/>
        </w:rPr>
        <w:t xml:space="preserve"> достаточно большой, который включает поддержку </w:t>
      </w:r>
      <w:r w:rsidRPr="00EE2613">
        <w:t>SSO</w:t>
      </w:r>
      <w:r w:rsidRPr="00EE2613">
        <w:rPr>
          <w:lang w:val="ru-RU"/>
        </w:rPr>
        <w:t xml:space="preserve">, </w:t>
      </w:r>
      <w:r w:rsidRPr="00EE2613">
        <w:t>Social</w:t>
      </w:r>
      <w:r w:rsidRPr="00EE2613">
        <w:rPr>
          <w:lang w:val="ru-RU"/>
        </w:rPr>
        <w:t xml:space="preserve"> </w:t>
      </w:r>
      <w:r w:rsidRPr="00EE2613">
        <w:t>Login</w:t>
      </w:r>
      <w:r w:rsidRPr="00EE2613">
        <w:rPr>
          <w:lang w:val="ru-RU"/>
        </w:rPr>
        <w:t xml:space="preserve">, </w:t>
      </w:r>
      <w:r w:rsidRPr="00EE2613">
        <w:t>Ldap</w:t>
      </w:r>
      <w:r w:rsidRPr="00EE2613">
        <w:rPr>
          <w:lang w:val="ru-RU"/>
        </w:rPr>
        <w:t xml:space="preserve">, управление пользователями, группами и ролями, и много других плюшек. </w:t>
      </w:r>
      <w:r w:rsidR="00DB7C3C" w:rsidRPr="00EE2613">
        <w:rPr>
          <w:lang w:val="ru-RU"/>
        </w:rPr>
        <w:t>Детально можно посмотреть тут -&gt;</w:t>
      </w:r>
      <w:r w:rsidRPr="00EE2613">
        <w:rPr>
          <w:lang w:val="ru-RU"/>
        </w:rPr>
        <w:t xml:space="preserve"> </w:t>
      </w:r>
      <w:hyperlink r:id="rId10" w:anchor="Overview" w:history="1">
        <w:r w:rsidRPr="00EE2613">
          <w:rPr>
            <w:rStyle w:val="a6"/>
            <w:lang w:val="ru-RU"/>
          </w:rPr>
          <w:t>http://keycloak.github.io/docs/userguide/keycloak-server/html_single/index.html#Overview</w:t>
        </w:r>
      </w:hyperlink>
      <w:r w:rsidRPr="00EE2613">
        <w:rPr>
          <w:lang w:val="ru-RU"/>
        </w:rPr>
        <w:t xml:space="preserve">.  </w:t>
      </w:r>
    </w:p>
    <w:p w14:paraId="168BAC29" w14:textId="0456FAB3" w:rsidR="009E64F0" w:rsidRPr="002A0650" w:rsidRDefault="009E64F0" w:rsidP="009E64F0">
      <w:pPr>
        <w:pStyle w:val="2"/>
        <w:rPr>
          <w:lang w:val="ru-RU"/>
        </w:rPr>
      </w:pPr>
      <w:r w:rsidRPr="009A4815">
        <w:rPr>
          <w:lang w:val="ru-RU"/>
        </w:rPr>
        <w:t xml:space="preserve">Как работает аутентификация в </w:t>
      </w:r>
      <w:r w:rsidRPr="009A4815">
        <w:t>KeyCloak</w:t>
      </w:r>
      <w:r w:rsidRPr="009A4815">
        <w:rPr>
          <w:lang w:val="ru-RU"/>
        </w:rPr>
        <w:t>?</w:t>
      </w:r>
    </w:p>
    <w:p w14:paraId="075868FB" w14:textId="77777777" w:rsidR="009E64F0" w:rsidRPr="009A4815" w:rsidRDefault="009E64F0" w:rsidP="009E64F0">
      <w:pPr>
        <w:rPr>
          <w:sz w:val="24"/>
          <w:lang w:val="ru-RU"/>
        </w:rPr>
      </w:pPr>
    </w:p>
    <w:p w14:paraId="65C00E9E" w14:textId="3ED5E610" w:rsidR="009E64F0" w:rsidRPr="00EE2613" w:rsidRDefault="009E64F0" w:rsidP="009E64F0">
      <w:pPr>
        <w:rPr>
          <w:lang w:val="ru-RU"/>
        </w:rPr>
      </w:pPr>
      <w:r w:rsidRPr="00EE2613">
        <w:rPr>
          <w:lang w:val="ru-RU"/>
        </w:rPr>
        <w:t xml:space="preserve">После этапа настройки приложения и </w:t>
      </w:r>
      <w:r w:rsidRPr="00EE2613">
        <w:t>KeyCloak</w:t>
      </w:r>
      <w:r w:rsidRPr="00EE2613">
        <w:rPr>
          <w:lang w:val="ru-RU"/>
        </w:rPr>
        <w:t xml:space="preserve"> сервера схема авторизации выглядит </w:t>
      </w:r>
      <w:r w:rsidR="000D7824" w:rsidRPr="00EE2613">
        <w:rPr>
          <w:lang w:val="ru-RU"/>
        </w:rPr>
        <w:t>так</w:t>
      </w:r>
      <w:r w:rsidRPr="00EE2613">
        <w:rPr>
          <w:lang w:val="ru-RU"/>
        </w:rPr>
        <w:t>:</w:t>
      </w:r>
    </w:p>
    <w:p w14:paraId="13FDAE66" w14:textId="77777777" w:rsidR="009E64F0" w:rsidRPr="009A4815" w:rsidRDefault="009E64F0" w:rsidP="009E64F0">
      <w:pPr>
        <w:rPr>
          <w:sz w:val="24"/>
          <w:lang w:val="ru-RU"/>
        </w:rPr>
      </w:pPr>
      <w:r w:rsidRPr="009A4815">
        <w:rPr>
          <w:sz w:val="24"/>
          <w:lang w:val="ru-RU"/>
        </w:rPr>
        <w:tab/>
      </w:r>
    </w:p>
    <w:p w14:paraId="06184138" w14:textId="77777777" w:rsidR="009E64F0" w:rsidRPr="009A4815" w:rsidRDefault="009E64F0" w:rsidP="009E64F0">
      <w:pPr>
        <w:rPr>
          <w:sz w:val="24"/>
        </w:rPr>
      </w:pPr>
      <w:r w:rsidRPr="009A4815">
        <w:rPr>
          <w:sz w:val="24"/>
        </w:rPr>
        <w:object w:dxaOrig="12916" w:dyaOrig="9465" w14:anchorId="590C9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5.6pt" o:ole="">
            <v:imagedata r:id="rId11" o:title=""/>
          </v:shape>
          <o:OLEObject Type="Embed" ProgID="Visio.Drawing.15" ShapeID="_x0000_i1025" DrawAspect="Content" ObjectID="_1510139339" r:id="rId12"/>
        </w:object>
      </w:r>
    </w:p>
    <w:p w14:paraId="42069A1D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Шаг-1: Запрос защищенного ресурса. Пользователь в броузере обращается по </w:t>
      </w:r>
      <w:r w:rsidRPr="00EA2CE0">
        <w:t>URL</w:t>
      </w:r>
      <w:r w:rsidRPr="00EA2CE0">
        <w:rPr>
          <w:lang w:val="ru-RU"/>
        </w:rPr>
        <w:t xml:space="preserve"> к закрытому ресурсу. </w:t>
      </w:r>
    </w:p>
    <w:p w14:paraId="12532B0C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Шаг-2: Закрытое приложение перенаправляет неавторизованного пользователя на сервер аутентификации </w:t>
      </w:r>
      <w:r w:rsidRPr="00EA2CE0">
        <w:t>KeyCloak</w:t>
      </w:r>
      <w:r w:rsidRPr="00EA2CE0">
        <w:rPr>
          <w:lang w:val="ru-RU"/>
        </w:rPr>
        <w:t>.</w:t>
      </w:r>
    </w:p>
    <w:p w14:paraId="1BA71D0A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lastRenderedPageBreak/>
        <w:t xml:space="preserve">Шаг-3: </w:t>
      </w:r>
      <w:r w:rsidRPr="00EA2CE0">
        <w:t>KeyCloak</w:t>
      </w:r>
      <w:r w:rsidRPr="00EA2CE0">
        <w:rPr>
          <w:lang w:val="ru-RU"/>
        </w:rPr>
        <w:t xml:space="preserve"> отображает страницу аутентификации (логин/пароль, социальный логин, и т.д.). </w:t>
      </w:r>
    </w:p>
    <w:p w14:paraId="7511CC84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>Шаг-4: Пользователь проходит этап аутентификации. Для простоты будем считать, что вводит логин и пароль.</w:t>
      </w:r>
    </w:p>
    <w:p w14:paraId="46DFD385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 5: </w:t>
      </w:r>
      <w:r w:rsidRPr="00EA2CE0">
        <w:t>KeyCloak</w:t>
      </w:r>
      <w:r w:rsidRPr="00EA2CE0">
        <w:rPr>
          <w:lang w:val="ru-RU"/>
        </w:rPr>
        <w:t xml:space="preserve"> выдает временный токен и делает редирект на страницу защищенного приложения.</w:t>
      </w:r>
    </w:p>
    <w:p w14:paraId="13C280FE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Шаг-6 и Шаг-7: Приложение проверяет валидность временного токена и меняет временный его на постоянный </w:t>
      </w:r>
      <w:r w:rsidRPr="00EA2CE0">
        <w:t>JWT</w:t>
      </w:r>
      <w:r w:rsidRPr="00EA2CE0">
        <w:rPr>
          <w:lang w:val="ru-RU"/>
        </w:rPr>
        <w:t xml:space="preserve"> токен.</w:t>
      </w:r>
    </w:p>
    <w:p w14:paraId="27DB446D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 8: На защищенном приложении проходит этап формирования уровня безопасности. Пользователю отображается защищенного ресурса. </w:t>
      </w:r>
    </w:p>
    <w:p w14:paraId="7BA679BF" w14:textId="77777777" w:rsidR="002A0650" w:rsidRDefault="002A0650" w:rsidP="009E64F0">
      <w:pPr>
        <w:rPr>
          <w:lang w:val="ru-RU"/>
        </w:rPr>
      </w:pPr>
    </w:p>
    <w:p w14:paraId="26B37F3D" w14:textId="3D14E4D0" w:rsidR="009E64F0" w:rsidRDefault="002A0650" w:rsidP="009E64F0">
      <w:pPr>
        <w:rPr>
          <w:lang w:val="ru-RU"/>
        </w:rPr>
      </w:pPr>
      <w:r>
        <w:rPr>
          <w:lang w:val="ru-RU"/>
        </w:rPr>
        <w:t xml:space="preserve">Как мы видим все достаточно стандартно. </w:t>
      </w:r>
    </w:p>
    <w:p w14:paraId="4F250E6B" w14:textId="059A7FFE" w:rsidR="009E64F0" w:rsidRDefault="00076F4C" w:rsidP="000B6639">
      <w:pPr>
        <w:pStyle w:val="2"/>
        <w:rPr>
          <w:lang w:val="ru-RU"/>
        </w:rPr>
      </w:pPr>
      <w:r w:rsidRPr="00580EA8">
        <w:rPr>
          <w:lang w:val="ru-RU"/>
        </w:rPr>
        <w:t xml:space="preserve">Немного о </w:t>
      </w:r>
      <w:r w:rsidRPr="00580EA8">
        <w:t>JWT</w:t>
      </w:r>
      <w:r w:rsidR="009E64F0">
        <w:rPr>
          <w:lang w:val="ru-RU"/>
        </w:rPr>
        <w:t xml:space="preserve">. </w:t>
      </w:r>
    </w:p>
    <w:p w14:paraId="01304028" w14:textId="1AC37CA2" w:rsidR="00FA3B84" w:rsidRPr="00EA2CE0" w:rsidRDefault="009E64F0" w:rsidP="009E64F0">
      <w:pPr>
        <w:rPr>
          <w:rFonts w:eastAsia="Verdana"/>
          <w:lang w:val="ru-RU"/>
        </w:rPr>
      </w:pPr>
      <w:r w:rsidRPr="00EA2CE0">
        <w:rPr>
          <w:rFonts w:eastAsia="Verdana"/>
        </w:rPr>
        <w:t>JWT</w:t>
      </w:r>
      <w:r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  <w:lang w:val="ru-RU"/>
        </w:rPr>
        <w:t>(</w:t>
      </w:r>
      <w:r w:rsidR="00FA3B84" w:rsidRPr="00EA2CE0">
        <w:rPr>
          <w:rFonts w:eastAsia="Verdana"/>
        </w:rPr>
        <w:t>JSON</w:t>
      </w:r>
      <w:r w:rsidR="00FA3B84"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</w:rPr>
        <w:t>Web</w:t>
      </w:r>
      <w:r w:rsidR="00FA3B84"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</w:rPr>
        <w:t>Token</w:t>
      </w:r>
      <w:r w:rsidR="00FA3B84" w:rsidRPr="00EA2CE0">
        <w:rPr>
          <w:rFonts w:eastAsia="Verdana"/>
          <w:lang w:val="ru-RU"/>
        </w:rPr>
        <w:t xml:space="preserve">) </w:t>
      </w:r>
      <w:r w:rsidRPr="00EA2CE0">
        <w:rPr>
          <w:rFonts w:eastAsia="Verdana"/>
          <w:lang w:val="ru-RU"/>
        </w:rPr>
        <w:t>- молодой открытый стандарт (</w:t>
      </w:r>
      <w:hyperlink r:id="rId13" w:history="1">
        <w:r w:rsidRPr="00EA2CE0">
          <w:rPr>
            <w:rStyle w:val="a6"/>
            <w:rFonts w:eastAsia="Verdana"/>
          </w:rPr>
          <w:t>https</w:t>
        </w:r>
        <w:r w:rsidRPr="00EA2CE0">
          <w:rPr>
            <w:rStyle w:val="a6"/>
            <w:rFonts w:eastAsia="Verdana"/>
            <w:lang w:val="ru-RU"/>
          </w:rPr>
          <w:t>://</w:t>
        </w:r>
        <w:r w:rsidRPr="00EA2CE0">
          <w:rPr>
            <w:rStyle w:val="a6"/>
            <w:rFonts w:eastAsia="Verdana"/>
          </w:rPr>
          <w:t>tools</w:t>
        </w:r>
        <w:r w:rsidRPr="00EA2CE0">
          <w:rPr>
            <w:rStyle w:val="a6"/>
            <w:rFonts w:eastAsia="Verdana"/>
            <w:lang w:val="ru-RU"/>
          </w:rPr>
          <w:t>.</w:t>
        </w:r>
        <w:r w:rsidRPr="00EA2CE0">
          <w:rPr>
            <w:rStyle w:val="a6"/>
            <w:rFonts w:eastAsia="Verdana"/>
          </w:rPr>
          <w:t>ietf</w:t>
        </w:r>
        <w:r w:rsidRPr="00EA2CE0">
          <w:rPr>
            <w:rStyle w:val="a6"/>
            <w:rFonts w:eastAsia="Verdana"/>
            <w:lang w:val="ru-RU"/>
          </w:rPr>
          <w:t>.</w:t>
        </w:r>
        <w:r w:rsidRPr="00EA2CE0">
          <w:rPr>
            <w:rStyle w:val="a6"/>
            <w:rFonts w:eastAsia="Verdana"/>
          </w:rPr>
          <w:t>org</w:t>
        </w:r>
        <w:r w:rsidRPr="00EA2CE0">
          <w:rPr>
            <w:rStyle w:val="a6"/>
            <w:rFonts w:eastAsia="Verdana"/>
            <w:lang w:val="ru-RU"/>
          </w:rPr>
          <w:t>/</w:t>
        </w:r>
        <w:r w:rsidRPr="00EA2CE0">
          <w:rPr>
            <w:rStyle w:val="a6"/>
            <w:rFonts w:eastAsia="Verdana"/>
          </w:rPr>
          <w:t>html</w:t>
        </w:r>
        <w:r w:rsidRPr="00EA2CE0">
          <w:rPr>
            <w:rStyle w:val="a6"/>
            <w:rFonts w:eastAsia="Verdana"/>
            <w:lang w:val="ru-RU"/>
          </w:rPr>
          <w:t>/</w:t>
        </w:r>
        <w:r w:rsidRPr="00EA2CE0">
          <w:rPr>
            <w:rStyle w:val="a6"/>
            <w:rFonts w:eastAsia="Verdana"/>
          </w:rPr>
          <w:t>rfc</w:t>
        </w:r>
        <w:r w:rsidRPr="00EA2CE0">
          <w:rPr>
            <w:rStyle w:val="a6"/>
            <w:rFonts w:eastAsia="Verdana"/>
            <w:lang w:val="ru-RU"/>
          </w:rPr>
          <w:t>7519</w:t>
        </w:r>
      </w:hyperlink>
      <w:r w:rsidR="00C83B8E" w:rsidRPr="00EA2CE0">
        <w:rPr>
          <w:rFonts w:eastAsia="Verdana"/>
          <w:lang w:val="ru-RU"/>
        </w:rPr>
        <w:t>)</w:t>
      </w:r>
      <w:r w:rsidRPr="00EA2CE0">
        <w:rPr>
          <w:rFonts w:eastAsia="Verdana"/>
          <w:lang w:val="ru-RU"/>
        </w:rPr>
        <w:t xml:space="preserve">, который определяет компактный и автономный способ для защищенной передачи информации между сторонами в виде </w:t>
      </w:r>
      <w:r w:rsidRPr="00EA2CE0">
        <w:rPr>
          <w:rFonts w:eastAsia="Verdana"/>
        </w:rPr>
        <w:t>JSON</w:t>
      </w:r>
      <w:r w:rsidRPr="00EA2CE0">
        <w:rPr>
          <w:rFonts w:eastAsia="Verdana"/>
          <w:lang w:val="ru-RU"/>
        </w:rPr>
        <w:t xml:space="preserve">-объекта. </w:t>
      </w:r>
      <w:r w:rsidR="00FA3B84" w:rsidRPr="00EA2CE0">
        <w:rPr>
          <w:rFonts w:eastAsia="Verdana"/>
          <w:lang w:val="ru-RU"/>
        </w:rPr>
        <w:br/>
      </w:r>
    </w:p>
    <w:p w14:paraId="6AA5C52F" w14:textId="3319E69E" w:rsidR="00FA3B84" w:rsidRPr="00EA2CE0" w:rsidRDefault="00FA3B84" w:rsidP="009E64F0">
      <w:pPr>
        <w:rPr>
          <w:rFonts w:eastAsia="Verdana"/>
          <w:lang w:val="ru-RU"/>
        </w:rPr>
      </w:pPr>
      <w:r w:rsidRPr="00EA2CE0">
        <w:rPr>
          <w:rFonts w:eastAsia="Verdana"/>
          <w:lang w:val="ru-RU"/>
        </w:rPr>
        <w:t>Основные свойства:</w:t>
      </w:r>
    </w:p>
    <w:p w14:paraId="4A07DD35" w14:textId="12191575" w:rsidR="00C6756C" w:rsidRPr="00EA2CE0" w:rsidRDefault="00FA3B84" w:rsidP="00E82599">
      <w:pPr>
        <w:pStyle w:val="a0"/>
        <w:numPr>
          <w:ilvl w:val="0"/>
          <w:numId w:val="13"/>
        </w:numPr>
        <w:rPr>
          <w:lang w:val="ru-RU"/>
        </w:rPr>
      </w:pPr>
      <w:r w:rsidRPr="00EA2CE0">
        <w:rPr>
          <w:lang w:val="ru-RU"/>
        </w:rPr>
        <w:t xml:space="preserve">Компактный. Действительно в отличие от </w:t>
      </w:r>
      <w:r w:rsidRPr="00EA2CE0">
        <w:t>SAML</w:t>
      </w:r>
      <w:r w:rsidRPr="00EA2CE0">
        <w:rPr>
          <w:lang w:val="ru-RU"/>
        </w:rPr>
        <w:t xml:space="preserve"> </w:t>
      </w:r>
      <w:r w:rsidR="00F26054" w:rsidRPr="00EA2CE0">
        <w:rPr>
          <w:lang w:val="ru-RU"/>
        </w:rPr>
        <w:t>сообщений</w:t>
      </w:r>
      <w:r w:rsidRPr="00EA2CE0">
        <w:rPr>
          <w:lang w:val="ru-RU"/>
        </w:rPr>
        <w:t xml:space="preserve">, формат </w:t>
      </w:r>
      <w:r w:rsidRPr="00EA2CE0">
        <w:t>JWT</w:t>
      </w:r>
      <w:r w:rsidRPr="00EA2CE0">
        <w:rPr>
          <w:lang w:val="ru-RU"/>
        </w:rPr>
        <w:t xml:space="preserve"> </w:t>
      </w:r>
      <w:r w:rsidR="00AE2214" w:rsidRPr="00EA2CE0">
        <w:rPr>
          <w:lang w:val="ru-RU"/>
        </w:rPr>
        <w:t>намного проще.</w:t>
      </w:r>
      <w:r w:rsidRPr="00EA2CE0">
        <w:rPr>
          <w:lang w:val="ru-RU"/>
        </w:rPr>
        <w:t xml:space="preserve"> </w:t>
      </w:r>
      <w:r w:rsidR="00C6756C" w:rsidRPr="00EA2CE0">
        <w:rPr>
          <w:lang w:val="ru-RU"/>
        </w:rPr>
        <w:t xml:space="preserve">Состоит из трех частей: заголовок, основная информация и цифровая подпись. </w:t>
      </w:r>
    </w:p>
    <w:p w14:paraId="3C8E3691" w14:textId="1872330D" w:rsidR="00FA3B84" w:rsidRPr="00EA2CE0" w:rsidRDefault="00FA3B84" w:rsidP="00E82599">
      <w:pPr>
        <w:pStyle w:val="a0"/>
        <w:numPr>
          <w:ilvl w:val="0"/>
          <w:numId w:val="13"/>
        </w:numPr>
        <w:rPr>
          <w:lang w:val="ru-RU"/>
        </w:rPr>
      </w:pPr>
      <w:r w:rsidRPr="00EA2CE0">
        <w:rPr>
          <w:lang w:val="ru-RU"/>
        </w:rPr>
        <w:t>Емкий. Содержит информацию по аутентифицированн</w:t>
      </w:r>
      <w:r w:rsidR="00F77B75" w:rsidRPr="00EA2CE0">
        <w:rPr>
          <w:lang w:val="ru-RU"/>
        </w:rPr>
        <w:t>ому пользователю, включая роли.</w:t>
      </w:r>
    </w:p>
    <w:p w14:paraId="701D2E2B" w14:textId="42F27A94" w:rsidR="00F77B75" w:rsidRPr="00EA2CE0" w:rsidRDefault="00F77B75" w:rsidP="00E82599">
      <w:pPr>
        <w:pStyle w:val="a0"/>
        <w:numPr>
          <w:ilvl w:val="0"/>
          <w:numId w:val="13"/>
        </w:numPr>
        <w:rPr>
          <w:lang w:val="ru-RU"/>
        </w:rPr>
      </w:pPr>
      <w:r w:rsidRPr="00EA2CE0">
        <w:rPr>
          <w:lang w:val="ru-RU"/>
        </w:rPr>
        <w:t xml:space="preserve">Самодостаточный. </w:t>
      </w:r>
      <w:r w:rsidR="005B2209" w:rsidRPr="00EA2CE0">
        <w:rPr>
          <w:lang w:val="ru-RU"/>
        </w:rPr>
        <w:t>Не требуется обращаться к единому серверу для проверки токена (</w:t>
      </w:r>
      <w:r w:rsidR="005B2209" w:rsidRPr="00EA2CE0">
        <w:t>STS</w:t>
      </w:r>
      <w:r w:rsidR="005B2209" w:rsidRPr="00EA2CE0">
        <w:rPr>
          <w:lang w:val="ru-RU"/>
        </w:rPr>
        <w:t xml:space="preserve">, </w:t>
      </w:r>
      <w:r w:rsidR="005B2209" w:rsidRPr="00EA2CE0">
        <w:t>idP</w:t>
      </w:r>
      <w:r w:rsidR="005B2209" w:rsidRPr="00EA2CE0">
        <w:rPr>
          <w:lang w:val="ru-RU"/>
        </w:rPr>
        <w:t>). Сервис</w:t>
      </w:r>
      <w:r w:rsidR="005B2209" w:rsidRPr="00EA2CE0">
        <w:t>/</w:t>
      </w:r>
      <w:r w:rsidR="005B2209" w:rsidRPr="00EA2CE0">
        <w:rPr>
          <w:lang w:val="ru-RU"/>
        </w:rPr>
        <w:t>приложение может осуществлять эту проверку самостоятельно.</w:t>
      </w:r>
    </w:p>
    <w:p w14:paraId="173D1501" w14:textId="3F334C63" w:rsidR="00DF3390" w:rsidRDefault="00A96153" w:rsidP="00413AFF">
      <w:pPr>
        <w:rPr>
          <w:rFonts w:eastAsia="Verdana"/>
          <w:color w:val="FF0000"/>
          <w:sz w:val="24"/>
          <w:szCs w:val="24"/>
          <w:lang w:val="ru-RU"/>
        </w:rPr>
      </w:pPr>
      <w:r w:rsidRPr="00A96153">
        <w:rPr>
          <w:rFonts w:eastAsia="Verdana"/>
          <w:color w:val="FF0000"/>
          <w:sz w:val="24"/>
          <w:szCs w:val="24"/>
          <w:lang w:val="ru-RU"/>
        </w:rPr>
        <w:br/>
      </w:r>
    </w:p>
    <w:p w14:paraId="7A6D92D7" w14:textId="1A826A5C" w:rsidR="00CF3C0C" w:rsidRPr="00003E59" w:rsidRDefault="00DF3390" w:rsidP="00DF3390">
      <w:pPr>
        <w:spacing w:line="324" w:lineRule="auto"/>
        <w:rPr>
          <w:rFonts w:eastAsia="Verdana"/>
          <w:color w:val="333333"/>
          <w:szCs w:val="24"/>
          <w:lang w:val="ru-RU"/>
        </w:rPr>
      </w:pPr>
      <w:r w:rsidRPr="00003E59">
        <w:rPr>
          <w:rFonts w:eastAsia="Verdana"/>
          <w:color w:val="333333"/>
          <w:szCs w:val="24"/>
          <w:lang w:val="ru-RU"/>
        </w:rPr>
        <w:t>Согласно стандарту токен состоит из трех частей</w:t>
      </w:r>
      <w:r w:rsidR="00386BB2" w:rsidRPr="00003E59">
        <w:rPr>
          <w:rFonts w:eastAsia="Verdana"/>
          <w:color w:val="333333"/>
          <w:szCs w:val="24"/>
          <w:lang w:val="ru-RU"/>
        </w:rPr>
        <w:t xml:space="preserve"> в </w:t>
      </w:r>
      <w:r w:rsidRPr="00003E59">
        <w:rPr>
          <w:rFonts w:eastAsia="Verdana"/>
          <w:color w:val="333333"/>
          <w:szCs w:val="24"/>
        </w:rPr>
        <w:t>base</w:t>
      </w:r>
      <w:r w:rsidR="00386BB2" w:rsidRPr="00003E59">
        <w:rPr>
          <w:rFonts w:eastAsia="Verdana"/>
          <w:color w:val="333333"/>
          <w:szCs w:val="24"/>
          <w:lang w:val="ru-RU"/>
        </w:rPr>
        <w:t>-</w:t>
      </w:r>
      <w:r w:rsidRPr="00003E59">
        <w:rPr>
          <w:rFonts w:eastAsia="Verdana"/>
          <w:color w:val="333333"/>
          <w:szCs w:val="24"/>
          <w:lang w:val="ru-RU"/>
        </w:rPr>
        <w:t>64</w:t>
      </w:r>
      <w:r w:rsidR="00386BB2" w:rsidRPr="00003E59">
        <w:rPr>
          <w:rFonts w:eastAsia="Verdana"/>
          <w:color w:val="333333"/>
          <w:szCs w:val="24"/>
          <w:lang w:val="ru-RU"/>
        </w:rPr>
        <w:t xml:space="preserve"> формате</w:t>
      </w:r>
      <w:r w:rsidRPr="00003E59">
        <w:rPr>
          <w:rFonts w:eastAsia="Verdana"/>
          <w:color w:val="333333"/>
          <w:szCs w:val="24"/>
          <w:lang w:val="ru-RU"/>
        </w:rPr>
        <w:t>, разделенных точками. Первая часть называется заголовком (</w:t>
      </w:r>
      <w:r w:rsidRPr="00003E59">
        <w:rPr>
          <w:rFonts w:eastAsia="Verdana"/>
          <w:color w:val="333333"/>
          <w:szCs w:val="24"/>
        </w:rPr>
        <w:t>header</w:t>
      </w:r>
      <w:r w:rsidR="001A7B1F" w:rsidRPr="00003E59">
        <w:rPr>
          <w:rFonts w:eastAsia="Verdana"/>
          <w:color w:val="333333"/>
          <w:szCs w:val="24"/>
          <w:lang w:val="ru-RU"/>
        </w:rPr>
        <w:t xml:space="preserve">), в которой </w:t>
      </w:r>
      <w:r w:rsidRPr="00003E59">
        <w:rPr>
          <w:rFonts w:eastAsia="Verdana"/>
          <w:color w:val="333333"/>
          <w:szCs w:val="24"/>
          <w:lang w:val="ru-RU"/>
        </w:rPr>
        <w:t>содержит</w:t>
      </w:r>
      <w:r w:rsidR="001A7B1F" w:rsidRPr="00003E59">
        <w:rPr>
          <w:rFonts w:eastAsia="Verdana"/>
          <w:color w:val="333333"/>
          <w:szCs w:val="24"/>
          <w:lang w:val="ru-RU"/>
        </w:rPr>
        <w:t xml:space="preserve">ся тип токена и </w:t>
      </w:r>
      <w:r w:rsidRPr="00003E59">
        <w:rPr>
          <w:rFonts w:eastAsia="Verdana"/>
          <w:color w:val="333333"/>
          <w:szCs w:val="24"/>
          <w:lang w:val="ru-RU"/>
        </w:rPr>
        <w:t xml:space="preserve">название 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хэш алогиритма для получения цифровой подписи. Вторая часть хранит ценную информацию (пользователь, атрибуты, роли и т.д.). Третья часть – цифровая подпись. </w:t>
      </w:r>
      <w:r w:rsidR="00CF3C0C" w:rsidRPr="00003E59">
        <w:rPr>
          <w:rFonts w:eastAsia="Verdana"/>
          <w:color w:val="333333"/>
          <w:szCs w:val="24"/>
          <w:lang w:val="ru-RU"/>
        </w:rPr>
        <w:br/>
      </w:r>
      <w:r w:rsidR="00CF3C0C" w:rsidRPr="00003E59">
        <w:rPr>
          <w:rFonts w:eastAsia="Verdana"/>
          <w:color w:val="333333"/>
          <w:szCs w:val="24"/>
          <w:lang w:val="ru-RU"/>
        </w:rPr>
        <w:br/>
      </w:r>
      <w:r w:rsidR="00B14DF6" w:rsidRPr="00003E59">
        <w:rPr>
          <w:rFonts w:eastAsia="Verdana"/>
          <w:color w:val="333333"/>
          <w:szCs w:val="24"/>
          <w:lang w:val="ru-RU"/>
        </w:rPr>
        <w:t>Более детальную информацию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 можно посмотреть тут </w:t>
      </w:r>
      <w:hyperlink r:id="rId14" w:history="1">
        <w:r w:rsidR="00CF3C0C" w:rsidRPr="00003E59">
          <w:rPr>
            <w:rStyle w:val="a6"/>
            <w:rFonts w:eastAsia="Verdana"/>
            <w:szCs w:val="24"/>
            <w:lang w:val="ru-RU"/>
          </w:rPr>
          <w:t>http://jwt.io/introduction/</w:t>
        </w:r>
      </w:hyperlink>
      <w:r w:rsidR="00CF3C0C" w:rsidRPr="00003E59">
        <w:rPr>
          <w:rFonts w:eastAsia="Verdana"/>
          <w:color w:val="333333"/>
          <w:szCs w:val="24"/>
          <w:lang w:val="ru-RU"/>
        </w:rPr>
        <w:t xml:space="preserve">. 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Были </w:t>
      </w:r>
      <w:r w:rsidR="00E44D50" w:rsidRPr="00003E59">
        <w:rPr>
          <w:rFonts w:eastAsia="Verdana"/>
          <w:color w:val="333333"/>
          <w:szCs w:val="24"/>
          <w:lang w:val="ru-RU"/>
        </w:rPr>
        <w:t>пост</w:t>
      </w:r>
      <w:r w:rsidR="00B14DF6" w:rsidRPr="00003E59">
        <w:rPr>
          <w:rFonts w:eastAsia="Verdana"/>
          <w:color w:val="333333"/>
          <w:szCs w:val="24"/>
          <w:lang w:val="ru-RU"/>
        </w:rPr>
        <w:t>ы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 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по этой тебе и </w:t>
      </w:r>
      <w:r w:rsidR="00CF3C0C" w:rsidRPr="00003E59">
        <w:rPr>
          <w:rFonts w:eastAsia="Verdana"/>
          <w:color w:val="333333"/>
          <w:szCs w:val="24"/>
          <w:lang w:val="ru-RU"/>
        </w:rPr>
        <w:t>на хабре (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например, </w:t>
      </w:r>
      <w:hyperlink r:id="rId15" w:history="1">
        <w:r w:rsidR="00CF3C0C" w:rsidRPr="00003E59">
          <w:rPr>
            <w:rStyle w:val="a6"/>
            <w:rFonts w:eastAsia="Verdana"/>
            <w:szCs w:val="24"/>
            <w:lang w:val="ru-RU"/>
          </w:rPr>
          <w:t>http://habrahabr.ru/post/243427/</w:t>
        </w:r>
      </w:hyperlink>
      <w:r w:rsidR="00CF3C0C" w:rsidRPr="00003E59">
        <w:rPr>
          <w:rFonts w:eastAsia="Verdana"/>
          <w:color w:val="333333"/>
          <w:szCs w:val="24"/>
          <w:lang w:val="ru-RU"/>
        </w:rPr>
        <w:t xml:space="preserve">). </w:t>
      </w:r>
    </w:p>
    <w:p w14:paraId="20016C8E" w14:textId="77777777" w:rsidR="00CF3C0C" w:rsidRDefault="00CF3C0C" w:rsidP="00DF339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</w:p>
    <w:p w14:paraId="71AE412D" w14:textId="77777777" w:rsidR="00CF3C0C" w:rsidRDefault="00CF3C0C" w:rsidP="00DF339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</w:p>
    <w:p w14:paraId="433AC823" w14:textId="58A729F4" w:rsidR="003F7DE9" w:rsidRDefault="00DF3390" w:rsidP="00DF339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 </w:t>
      </w:r>
    </w:p>
    <w:p w14:paraId="1D5B7380" w14:textId="77777777" w:rsidR="00DF3390" w:rsidRDefault="00DF3390" w:rsidP="00413AFF">
      <w:pPr>
        <w:rPr>
          <w:lang w:val="ru-RU"/>
        </w:rPr>
      </w:pPr>
    </w:p>
    <w:p w14:paraId="015B1FE7" w14:textId="7AE5BFA9" w:rsidR="002A0650" w:rsidRPr="002A0650" w:rsidRDefault="002A0650" w:rsidP="002A0650">
      <w:pPr>
        <w:pStyle w:val="2"/>
      </w:pPr>
      <w:r>
        <w:rPr>
          <w:lang w:val="ru-RU"/>
        </w:rPr>
        <w:lastRenderedPageBreak/>
        <w:t xml:space="preserve">Настройка </w:t>
      </w:r>
      <w:r>
        <w:t>SSO</w:t>
      </w:r>
    </w:p>
    <w:p w14:paraId="2A259D61" w14:textId="1C0E4539" w:rsidR="002A0650" w:rsidRDefault="002A0650" w:rsidP="002A0650">
      <w:pPr>
        <w:rPr>
          <w:lang w:val="ru-RU"/>
        </w:rPr>
      </w:pPr>
      <w:r>
        <w:rPr>
          <w:lang w:val="ru-RU"/>
        </w:rPr>
        <w:t xml:space="preserve">Получим </w:t>
      </w:r>
      <w:r>
        <w:t>JWT</w:t>
      </w:r>
      <w:r w:rsidRPr="002A0650">
        <w:rPr>
          <w:lang w:val="ru-RU"/>
        </w:rPr>
        <w:t xml:space="preserve"> </w:t>
      </w:r>
      <w:r>
        <w:rPr>
          <w:lang w:val="ru-RU"/>
        </w:rPr>
        <w:t xml:space="preserve">токен мы по сути дела уже имеем готовый </w:t>
      </w:r>
      <w:r>
        <w:t>SSO</w:t>
      </w:r>
      <w:r>
        <w:rPr>
          <w:lang w:val="ru-RU"/>
        </w:rPr>
        <w:t>.</w:t>
      </w:r>
      <w:r w:rsidR="00BE5E69">
        <w:rPr>
          <w:lang w:val="ru-RU"/>
        </w:rPr>
        <w:t xml:space="preserve"> Несколько простых конфигурационных шагов и мы сможем использовать защищенные данные другого приложения.</w:t>
      </w:r>
    </w:p>
    <w:p w14:paraId="34FE966C" w14:textId="70CA0962" w:rsidR="002A0650" w:rsidRDefault="00BE5E69" w:rsidP="00BE5E69">
      <w:pPr>
        <w:pStyle w:val="1"/>
        <w:rPr>
          <w:lang w:val="ru-RU"/>
        </w:rPr>
      </w:pPr>
      <w:r>
        <w:rPr>
          <w:lang w:val="ru-RU"/>
        </w:rPr>
        <w:t>Практическая часть.</w:t>
      </w:r>
    </w:p>
    <w:p w14:paraId="7B35DA23" w14:textId="1EBB54F0" w:rsidR="00A96153" w:rsidRDefault="00A96153" w:rsidP="00A96153">
      <w:pPr>
        <w:rPr>
          <w:lang w:val="ru-RU"/>
        </w:rPr>
      </w:pPr>
      <w:r>
        <w:rPr>
          <w:lang w:val="ru-RU"/>
        </w:rPr>
        <w:t xml:space="preserve">В </w:t>
      </w:r>
      <w:r w:rsidR="00315197">
        <w:rPr>
          <w:lang w:val="ru-RU"/>
        </w:rPr>
        <w:t>рамках</w:t>
      </w:r>
      <w:r>
        <w:rPr>
          <w:lang w:val="ru-RU"/>
        </w:rPr>
        <w:t xml:space="preserve"> практической части будут выполнены следующие шаги:</w:t>
      </w:r>
    </w:p>
    <w:p w14:paraId="5BFE7A6F" w14:textId="2B87DC4A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 w:rsidRPr="00C43D3F">
        <w:rPr>
          <w:lang w:val="ru-RU"/>
        </w:rPr>
        <w:t>Сначала создадим простое веб приложение</w:t>
      </w:r>
      <w:r w:rsidRPr="00E300F6">
        <w:rPr>
          <w:lang w:val="ru-RU"/>
        </w:rPr>
        <w:t xml:space="preserve"> (</w:t>
      </w:r>
      <w:r w:rsidR="004C5264">
        <w:t>video</w:t>
      </w:r>
      <w:r w:rsidR="004C5264" w:rsidRPr="004C5264">
        <w:rPr>
          <w:lang w:val="ru-RU"/>
        </w:rPr>
        <w:t>-</w:t>
      </w:r>
      <w:r w:rsidR="00BA704C">
        <w:t>app</w:t>
      </w:r>
      <w:r w:rsidRPr="00E300F6">
        <w:rPr>
          <w:lang w:val="ru-RU"/>
        </w:rPr>
        <w:t>)</w:t>
      </w:r>
      <w:r w:rsidRPr="00C43D3F">
        <w:rPr>
          <w:lang w:val="ru-RU"/>
        </w:rPr>
        <w:t xml:space="preserve">, которое </w:t>
      </w:r>
      <w:r>
        <w:rPr>
          <w:lang w:val="ru-RU"/>
        </w:rPr>
        <w:t>отображает</w:t>
      </w:r>
      <w:r w:rsidRPr="00C43D3F">
        <w:rPr>
          <w:lang w:val="ru-RU"/>
        </w:rPr>
        <w:t xml:space="preserve"> </w:t>
      </w:r>
      <w:r>
        <w:rPr>
          <w:lang w:val="ru-RU"/>
        </w:rPr>
        <w:t>простой список видео объектов</w:t>
      </w:r>
      <w:r w:rsidRPr="00C43D3F">
        <w:rPr>
          <w:lang w:val="ru-RU"/>
        </w:rPr>
        <w:t xml:space="preserve">. </w:t>
      </w:r>
    </w:p>
    <w:p w14:paraId="4CABC8C5" w14:textId="77777777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Далее установим и настроим </w:t>
      </w:r>
      <w:r>
        <w:t>KeyCloak</w:t>
      </w:r>
      <w:r>
        <w:rPr>
          <w:lang w:val="ru-RU"/>
        </w:rPr>
        <w:t>.</w:t>
      </w:r>
    </w:p>
    <w:p w14:paraId="7541FC3D" w14:textId="77777777" w:rsidR="00A96153" w:rsidRPr="00C43D3F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Защитим приложение средствами </w:t>
      </w:r>
      <w:r>
        <w:t>KeyCloak</w:t>
      </w:r>
      <w:r w:rsidRPr="00C43D3F">
        <w:rPr>
          <w:lang w:val="ru-RU"/>
        </w:rPr>
        <w:t>.</w:t>
      </w:r>
    </w:p>
    <w:p w14:paraId="7F76A5B8" w14:textId="2929F57F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Реализуем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>сервис в виде отдельного приложения</w:t>
      </w:r>
      <w:r w:rsidRPr="00E300F6">
        <w:rPr>
          <w:lang w:val="ru-RU"/>
        </w:rPr>
        <w:t xml:space="preserve"> (</w:t>
      </w:r>
      <w:r w:rsidR="00CB6D8A">
        <w:t>video</w:t>
      </w:r>
      <w:r w:rsidR="00CB6D8A" w:rsidRPr="006C52A8">
        <w:rPr>
          <w:lang w:val="ru-RU"/>
        </w:rPr>
        <w:t>-</w:t>
      </w:r>
      <w:r w:rsidR="00CB6D8A">
        <w:t>rest</w:t>
      </w:r>
      <w:r w:rsidRPr="00E300F6">
        <w:rPr>
          <w:lang w:val="ru-RU"/>
        </w:rPr>
        <w:t>)</w:t>
      </w:r>
      <w:r>
        <w:rPr>
          <w:lang w:val="ru-RU"/>
        </w:rPr>
        <w:t xml:space="preserve">. </w:t>
      </w:r>
    </w:p>
    <w:p w14:paraId="05C083E6" w14:textId="77777777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Защитим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 xml:space="preserve">сервис средствами </w:t>
      </w:r>
      <w:r>
        <w:t>KeyCloak</w:t>
      </w:r>
      <w:r w:rsidRPr="00E300F6">
        <w:rPr>
          <w:lang w:val="ru-RU"/>
        </w:rPr>
        <w:t>.</w:t>
      </w:r>
      <w:r>
        <w:rPr>
          <w:lang w:val="ru-RU"/>
        </w:rPr>
        <w:t xml:space="preserve"> Будем использовать </w:t>
      </w:r>
      <w:r>
        <w:t>bearer</w:t>
      </w:r>
      <w:r w:rsidRPr="00E300F6">
        <w:rPr>
          <w:lang w:val="ru-RU"/>
        </w:rPr>
        <w:t xml:space="preserve"> </w:t>
      </w:r>
      <w:r>
        <w:rPr>
          <w:lang w:val="ru-RU"/>
        </w:rPr>
        <w:t xml:space="preserve">токен, для доступа к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>сервису.</w:t>
      </w:r>
    </w:p>
    <w:p w14:paraId="4590D25D" w14:textId="6D4EE52A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Построим </w:t>
      </w:r>
      <w:r>
        <w:t>SSO</w:t>
      </w:r>
      <w:r>
        <w:rPr>
          <w:lang w:val="ru-RU"/>
        </w:rPr>
        <w:t xml:space="preserve">: обновим приложение </w:t>
      </w:r>
      <w:r w:rsidR="006C52A8">
        <w:t>video</w:t>
      </w:r>
      <w:r w:rsidR="006C52A8" w:rsidRPr="006C52A8">
        <w:rPr>
          <w:lang w:val="ru-RU"/>
        </w:rPr>
        <w:t>-</w:t>
      </w:r>
      <w:r w:rsidR="006C52A8">
        <w:t>a</w:t>
      </w:r>
      <w:r>
        <w:t>pp</w:t>
      </w:r>
      <w:r>
        <w:rPr>
          <w:lang w:val="ru-RU"/>
        </w:rPr>
        <w:t xml:space="preserve">, чтобы в качестве данных </w:t>
      </w:r>
      <w:r w:rsidR="00F76966">
        <w:rPr>
          <w:lang w:val="ru-RU"/>
        </w:rPr>
        <w:t>использовались</w:t>
      </w:r>
      <w:r>
        <w:rPr>
          <w:lang w:val="ru-RU"/>
        </w:rPr>
        <w:t xml:space="preserve"> данные из приложения </w:t>
      </w:r>
      <w:r w:rsidR="004D7AAF">
        <w:t>video</w:t>
      </w:r>
      <w:r w:rsidR="004D7AAF" w:rsidRPr="00F76966">
        <w:rPr>
          <w:lang w:val="ru-RU"/>
        </w:rPr>
        <w:t>-</w:t>
      </w:r>
      <w:r w:rsidR="004D7AAF">
        <w:t>rest</w:t>
      </w:r>
      <w:r w:rsidRPr="00E300F6">
        <w:rPr>
          <w:lang w:val="ru-RU"/>
        </w:rPr>
        <w:t xml:space="preserve">. </w:t>
      </w:r>
    </w:p>
    <w:p w14:paraId="11D6DF01" w14:textId="77777777" w:rsidR="00A96153" w:rsidRDefault="00A96153" w:rsidP="00A96153">
      <w:pPr>
        <w:rPr>
          <w:lang w:val="ru-RU"/>
        </w:rPr>
      </w:pPr>
    </w:p>
    <w:p w14:paraId="2D766D1D" w14:textId="473D9B6A" w:rsidR="0066728E" w:rsidRPr="00676A2E" w:rsidRDefault="003B78FB" w:rsidP="00A96153">
      <w:pPr>
        <w:rPr>
          <w:lang w:val="ru-RU"/>
        </w:rPr>
      </w:pPr>
      <w:r>
        <w:rPr>
          <w:lang w:val="ru-RU"/>
        </w:rPr>
        <w:t xml:space="preserve">Мы будем строить приложения итеративно с 0ля. </w:t>
      </w:r>
      <w:r w:rsidR="003D4504">
        <w:rPr>
          <w:lang w:val="ru-RU"/>
        </w:rPr>
        <w:t>Можно</w:t>
      </w:r>
      <w:r>
        <w:rPr>
          <w:lang w:val="ru-RU"/>
        </w:rPr>
        <w:t xml:space="preserve"> пропустить </w:t>
      </w:r>
      <w:r w:rsidR="00EA6196">
        <w:rPr>
          <w:lang w:val="ru-RU"/>
        </w:rPr>
        <w:t xml:space="preserve">дальнейшее повествование </w:t>
      </w:r>
      <w:r>
        <w:rPr>
          <w:lang w:val="ru-RU"/>
        </w:rPr>
        <w:t>и взять</w:t>
      </w:r>
      <w:r w:rsidR="00EA6196">
        <w:rPr>
          <w:lang w:val="ru-RU"/>
        </w:rPr>
        <w:t xml:space="preserve"> код практической части</w:t>
      </w:r>
      <w:r>
        <w:rPr>
          <w:lang w:val="ru-RU"/>
        </w:rPr>
        <w:t xml:space="preserve"> здесь -</w:t>
      </w:r>
      <w:r w:rsidRPr="003B78FB">
        <w:rPr>
          <w:lang w:val="ru-RU"/>
        </w:rPr>
        <w:t>&gt;</w:t>
      </w:r>
      <w:r w:rsidR="0066728E">
        <w:rPr>
          <w:lang w:val="ru-RU"/>
        </w:rPr>
        <w:t xml:space="preserve"> </w:t>
      </w:r>
      <w:hyperlink r:id="rId16" w:history="1">
        <w:r w:rsidR="004E157C" w:rsidRPr="00A41E3F">
          <w:rPr>
            <w:rStyle w:val="a6"/>
          </w:rPr>
          <w:t>https</w:t>
        </w:r>
        <w:r w:rsidR="004E157C" w:rsidRPr="004E157C">
          <w:rPr>
            <w:rStyle w:val="a6"/>
            <w:lang w:val="ru-RU"/>
          </w:rPr>
          <w:t>://</w:t>
        </w:r>
        <w:r w:rsidR="004E157C" w:rsidRPr="00A41E3F">
          <w:rPr>
            <w:rStyle w:val="a6"/>
          </w:rPr>
          <w:t>github</w:t>
        </w:r>
        <w:r w:rsidR="004E157C" w:rsidRPr="004E157C">
          <w:rPr>
            <w:rStyle w:val="a6"/>
            <w:lang w:val="ru-RU"/>
          </w:rPr>
          <w:t>.</w:t>
        </w:r>
        <w:r w:rsidR="004E157C" w:rsidRPr="00A41E3F">
          <w:rPr>
            <w:rStyle w:val="a6"/>
          </w:rPr>
          <w:t>com</w:t>
        </w:r>
        <w:r w:rsidR="004E157C" w:rsidRPr="004E157C">
          <w:rPr>
            <w:rStyle w:val="a6"/>
            <w:lang w:val="ru-RU"/>
          </w:rPr>
          <w:t>/</w:t>
        </w:r>
        <w:r w:rsidR="004E157C" w:rsidRPr="00A41E3F">
          <w:rPr>
            <w:rStyle w:val="a6"/>
          </w:rPr>
          <w:t>EBTRussia</w:t>
        </w:r>
        <w:r w:rsidR="004E157C" w:rsidRPr="004E157C">
          <w:rPr>
            <w:rStyle w:val="a6"/>
            <w:lang w:val="ru-RU"/>
          </w:rPr>
          <w:t>/</w:t>
        </w:r>
        <w:r w:rsidR="004E157C" w:rsidRPr="00A41E3F">
          <w:rPr>
            <w:rStyle w:val="a6"/>
          </w:rPr>
          <w:t>keycloak</w:t>
        </w:r>
        <w:r w:rsidR="004E157C" w:rsidRPr="004E157C">
          <w:rPr>
            <w:rStyle w:val="a6"/>
            <w:lang w:val="ru-RU"/>
          </w:rPr>
          <w:t>-</w:t>
        </w:r>
        <w:r w:rsidR="004E157C" w:rsidRPr="00A41E3F">
          <w:rPr>
            <w:rStyle w:val="a6"/>
          </w:rPr>
          <w:t>demo</w:t>
        </w:r>
        <w:r w:rsidR="004E157C" w:rsidRPr="004E157C">
          <w:rPr>
            <w:rStyle w:val="a6"/>
            <w:lang w:val="ru-RU"/>
          </w:rPr>
          <w:t>.</w:t>
        </w:r>
        <w:r w:rsidR="004E157C" w:rsidRPr="00A41E3F">
          <w:rPr>
            <w:rStyle w:val="a6"/>
          </w:rPr>
          <w:t>git</w:t>
        </w:r>
      </w:hyperlink>
      <w:r w:rsidR="0066728E" w:rsidRPr="00676A2E">
        <w:rPr>
          <w:lang w:val="ru-RU"/>
        </w:rPr>
        <w:t xml:space="preserve"> </w:t>
      </w:r>
    </w:p>
    <w:p w14:paraId="2B1CC48E" w14:textId="3EC5D034" w:rsidR="00DA39FF" w:rsidRPr="00DB1A27" w:rsidRDefault="004418ED" w:rsidP="00DA39FF">
      <w:pPr>
        <w:pStyle w:val="2"/>
        <w:rPr>
          <w:lang w:val="ru-RU"/>
        </w:rPr>
      </w:pPr>
      <w:r>
        <w:rPr>
          <w:lang w:val="ru-RU"/>
        </w:rPr>
        <w:t>Используемые технологии</w:t>
      </w:r>
    </w:p>
    <w:p w14:paraId="45D11F3A" w14:textId="0AA603F0" w:rsidR="00DB1A27" w:rsidRPr="00DB1A27" w:rsidRDefault="00BC7448" w:rsidP="00DB1A27">
      <w:pPr>
        <w:pStyle w:val="a0"/>
        <w:numPr>
          <w:ilvl w:val="0"/>
          <w:numId w:val="15"/>
        </w:numPr>
        <w:rPr>
          <w:lang w:val="ru-RU"/>
        </w:rPr>
      </w:pPr>
      <w:r>
        <w:t>Maven</w:t>
      </w:r>
      <w:r w:rsidRPr="00BC7448">
        <w:rPr>
          <w:lang w:val="ru-RU"/>
        </w:rPr>
        <w:t xml:space="preserve"> </w:t>
      </w:r>
      <w:r>
        <w:rPr>
          <w:lang w:val="ru-RU"/>
        </w:rPr>
        <w:t>(версия</w:t>
      </w:r>
      <w:r w:rsidRPr="00BC7448">
        <w:rPr>
          <w:lang w:val="ru-RU"/>
        </w:rPr>
        <w:t xml:space="preserve"> &gt;= </w:t>
      </w:r>
      <w:r>
        <w:rPr>
          <w:lang w:val="ru-RU"/>
        </w:rPr>
        <w:t>3.2) как сред</w:t>
      </w:r>
      <w:bookmarkStart w:id="0" w:name="_GoBack"/>
      <w:bookmarkEnd w:id="0"/>
      <w:r>
        <w:rPr>
          <w:lang w:val="ru-RU"/>
        </w:rPr>
        <w:t>ство сборки.</w:t>
      </w:r>
    </w:p>
    <w:p w14:paraId="570CA6CA" w14:textId="66EBDF8D" w:rsidR="00DA39FF" w:rsidRPr="00BF4A47" w:rsidRDefault="00DA39FF" w:rsidP="00DB2D35">
      <w:pPr>
        <w:pStyle w:val="a0"/>
        <w:numPr>
          <w:ilvl w:val="0"/>
          <w:numId w:val="15"/>
        </w:numPr>
        <w:rPr>
          <w:lang w:val="ru-RU"/>
        </w:rPr>
      </w:pPr>
      <w:r>
        <w:t>WildFly</w:t>
      </w:r>
      <w:r w:rsidR="002D23F0">
        <w:rPr>
          <w:lang w:val="ru-RU"/>
        </w:rPr>
        <w:t xml:space="preserve"> (версия 9.0.1)</w:t>
      </w:r>
      <w:r w:rsidR="00BC7448">
        <w:rPr>
          <w:lang w:val="ru-RU"/>
        </w:rPr>
        <w:t xml:space="preserve"> </w:t>
      </w:r>
      <w:r>
        <w:rPr>
          <w:lang w:val="ru-RU"/>
        </w:rPr>
        <w:t>в качестве</w:t>
      </w:r>
      <w:r w:rsidR="0055159E">
        <w:rPr>
          <w:lang w:val="ru-RU"/>
        </w:rPr>
        <w:t xml:space="preserve"> сервера для деплоя приложений (включая</w:t>
      </w:r>
      <w:r>
        <w:rPr>
          <w:lang w:val="ru-RU"/>
        </w:rPr>
        <w:t xml:space="preserve"> </w:t>
      </w:r>
      <w:r>
        <w:t>KeyCloak</w:t>
      </w:r>
      <w:r w:rsidR="0055159E">
        <w:rPr>
          <w:lang w:val="ru-RU"/>
        </w:rPr>
        <w:t>)</w:t>
      </w:r>
      <w:r w:rsidRPr="00BF4A47">
        <w:rPr>
          <w:lang w:val="ru-RU"/>
        </w:rPr>
        <w:t>.</w:t>
      </w:r>
      <w:r w:rsidR="002D23F0">
        <w:rPr>
          <w:lang w:val="ru-RU"/>
        </w:rPr>
        <w:t xml:space="preserve"> </w:t>
      </w:r>
      <w:r w:rsidR="000C21A2">
        <w:rPr>
          <w:lang w:val="ru-RU"/>
        </w:rPr>
        <w:t xml:space="preserve">Взять </w:t>
      </w:r>
      <w:r w:rsidR="00DB2D35">
        <w:rPr>
          <w:lang w:val="ru-RU"/>
        </w:rPr>
        <w:t xml:space="preserve">можно тут </w:t>
      </w:r>
      <w:hyperlink r:id="rId17" w:history="1">
        <w:r w:rsidR="00DB2D35" w:rsidRPr="004808C5">
          <w:rPr>
            <w:rStyle w:val="a6"/>
            <w:lang w:val="ru-RU"/>
          </w:rPr>
          <w:t>http://wildfly.org/downloads/</w:t>
        </w:r>
      </w:hyperlink>
      <w:r w:rsidR="00DB2D35">
        <w:rPr>
          <w:lang w:val="ru-RU"/>
        </w:rPr>
        <w:t xml:space="preserve">. </w:t>
      </w:r>
    </w:p>
    <w:p w14:paraId="1DF1D5BF" w14:textId="74D43B3D" w:rsidR="00DB1A27" w:rsidRPr="00DB1A27" w:rsidRDefault="00DB1A27" w:rsidP="00E82599">
      <w:pPr>
        <w:pStyle w:val="a0"/>
        <w:numPr>
          <w:ilvl w:val="0"/>
          <w:numId w:val="15"/>
        </w:numPr>
        <w:rPr>
          <w:lang w:val="ru-RU"/>
        </w:rPr>
      </w:pPr>
      <w:r>
        <w:t xml:space="preserve">KeyCloak </w:t>
      </w:r>
      <w:r>
        <w:rPr>
          <w:lang w:val="ru-RU"/>
        </w:rPr>
        <w:t xml:space="preserve">(версия </w:t>
      </w:r>
      <w:r>
        <w:t>1.6.1</w:t>
      </w:r>
      <w:r>
        <w:rPr>
          <w:lang w:val="ru-RU"/>
        </w:rPr>
        <w:t>)</w:t>
      </w:r>
    </w:p>
    <w:p w14:paraId="1B677A43" w14:textId="6AA43842" w:rsidR="00DA39FF" w:rsidRDefault="00DA39FF" w:rsidP="00E82599">
      <w:pPr>
        <w:pStyle w:val="a0"/>
        <w:numPr>
          <w:ilvl w:val="0"/>
          <w:numId w:val="15"/>
        </w:numPr>
        <w:rPr>
          <w:lang w:val="ru-RU"/>
        </w:rPr>
      </w:pPr>
      <w:r>
        <w:t>RestEasy</w:t>
      </w:r>
      <w:r w:rsidRPr="00BF4A47">
        <w:rPr>
          <w:lang w:val="ru-RU"/>
        </w:rPr>
        <w:t xml:space="preserve"> </w:t>
      </w:r>
      <w:r>
        <w:rPr>
          <w:lang w:val="ru-RU"/>
        </w:rPr>
        <w:t xml:space="preserve">как имплементация </w:t>
      </w:r>
      <w:r>
        <w:t>JAX</w:t>
      </w:r>
      <w:r w:rsidRPr="00BF4A47">
        <w:rPr>
          <w:lang w:val="ru-RU"/>
        </w:rPr>
        <w:t>-</w:t>
      </w:r>
      <w:r>
        <w:t>RS</w:t>
      </w:r>
      <w:r w:rsidRPr="00BF4A47">
        <w:rPr>
          <w:lang w:val="ru-RU"/>
        </w:rPr>
        <w:t xml:space="preserve"> </w:t>
      </w:r>
      <w:r>
        <w:rPr>
          <w:lang w:val="ru-RU"/>
        </w:rPr>
        <w:t xml:space="preserve">для построения </w:t>
      </w:r>
      <w:r>
        <w:t>REST</w:t>
      </w:r>
      <w:r w:rsidRPr="00BF4A47">
        <w:rPr>
          <w:lang w:val="ru-RU"/>
        </w:rPr>
        <w:t xml:space="preserve"> </w:t>
      </w:r>
      <w:r>
        <w:rPr>
          <w:lang w:val="ru-RU"/>
        </w:rPr>
        <w:t>сервиса.</w:t>
      </w:r>
      <w:r w:rsidR="007807F2">
        <w:rPr>
          <w:lang w:val="ru-RU"/>
        </w:rPr>
        <w:br/>
        <w:t xml:space="preserve">Идет в комплекте с </w:t>
      </w:r>
      <w:r w:rsidR="007807F2">
        <w:t>WildFly</w:t>
      </w:r>
      <w:r w:rsidR="007807F2" w:rsidRPr="007807F2">
        <w:rPr>
          <w:lang w:val="ru-RU"/>
        </w:rPr>
        <w:t>.</w:t>
      </w:r>
    </w:p>
    <w:p w14:paraId="6BCA1EE0" w14:textId="141AD536" w:rsidR="00DA39FF" w:rsidRPr="00BF4A47" w:rsidRDefault="00DA39FF" w:rsidP="00E82599">
      <w:pPr>
        <w:pStyle w:val="a0"/>
        <w:numPr>
          <w:ilvl w:val="0"/>
          <w:numId w:val="15"/>
        </w:numPr>
        <w:rPr>
          <w:lang w:val="ru-RU"/>
        </w:rPr>
      </w:pPr>
      <w:r>
        <w:t>JSP</w:t>
      </w:r>
      <w:r w:rsidRPr="00BF4A47">
        <w:rPr>
          <w:lang w:val="ru-RU"/>
        </w:rPr>
        <w:t>/</w:t>
      </w:r>
      <w:r>
        <w:t>JSTL</w:t>
      </w:r>
      <w:r w:rsidR="00C70410">
        <w:rPr>
          <w:lang w:val="ru-RU"/>
        </w:rPr>
        <w:t xml:space="preserve"> – для проектирования вьюшек. </w:t>
      </w:r>
    </w:p>
    <w:p w14:paraId="77484596" w14:textId="01D041BC" w:rsidR="0066728E" w:rsidRPr="0066728E" w:rsidRDefault="00DA39FF" w:rsidP="0066728E">
      <w:pPr>
        <w:pStyle w:val="a0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Чуть-чуть </w:t>
      </w:r>
      <w:r>
        <w:t>CSS</w:t>
      </w:r>
      <w:r>
        <w:rPr>
          <w:lang w:val="ru-RU"/>
        </w:rPr>
        <w:t xml:space="preserve"> и </w:t>
      </w:r>
      <w:r>
        <w:t>JS</w:t>
      </w:r>
      <w:r w:rsidRPr="00BF4A47">
        <w:rPr>
          <w:lang w:val="ru-RU"/>
        </w:rPr>
        <w:t xml:space="preserve">. </w:t>
      </w:r>
    </w:p>
    <w:p w14:paraId="2BD3E938" w14:textId="6EBB6A97" w:rsidR="004A1252" w:rsidRDefault="004A1252" w:rsidP="00BE5E69">
      <w:pPr>
        <w:pStyle w:val="2"/>
        <w:rPr>
          <w:lang w:val="ru-RU"/>
        </w:rPr>
      </w:pPr>
      <w:r>
        <w:rPr>
          <w:lang w:val="ru-RU"/>
        </w:rPr>
        <w:t>Родительский модуль</w:t>
      </w:r>
      <w:r w:rsidR="006C301C">
        <w:rPr>
          <w:lang w:val="ru-RU"/>
        </w:rPr>
        <w:t xml:space="preserve"> – </w:t>
      </w:r>
      <w:r w:rsidR="006C301C">
        <w:t>keycloak-demo</w:t>
      </w:r>
    </w:p>
    <w:p w14:paraId="6D7EC11D" w14:textId="4331EE12" w:rsidR="006C301C" w:rsidRPr="00757A66" w:rsidRDefault="006C301C" w:rsidP="006C301C">
      <w:pPr>
        <w:rPr>
          <w:lang w:val="ru-RU"/>
        </w:rPr>
      </w:pPr>
      <w:r>
        <w:rPr>
          <w:lang w:val="ru-RU"/>
        </w:rPr>
        <w:t xml:space="preserve">Родительский модуль </w:t>
      </w:r>
      <w:r w:rsidR="00757A66">
        <w:rPr>
          <w:lang w:val="ru-RU"/>
        </w:rPr>
        <w:t xml:space="preserve">хранит версии общих библиотек, версию </w:t>
      </w:r>
      <w:r w:rsidR="00757A66">
        <w:t>JVM</w:t>
      </w:r>
      <w:r w:rsidR="00757A66">
        <w:rPr>
          <w:lang w:val="ru-RU"/>
        </w:rPr>
        <w:t>.</w:t>
      </w:r>
    </w:p>
    <w:p w14:paraId="669BD55E" w14:textId="0D49905A" w:rsidR="006C301C" w:rsidRDefault="006C301C" w:rsidP="006C301C">
      <w:pPr>
        <w:pStyle w:val="3"/>
      </w:pPr>
      <w:r>
        <w:rPr>
          <w:lang w:val="ru-RU"/>
        </w:rPr>
        <w:t xml:space="preserve">Файл зависимости – </w:t>
      </w:r>
      <w:r>
        <w:t>pom.xml</w:t>
      </w:r>
    </w:p>
    <w:p w14:paraId="11E9035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>&lt;?xml version="1.0" encoding="UTF-8"?&gt;</w:t>
      </w:r>
    </w:p>
    <w:p w14:paraId="333240E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>&lt;project xmlns="http://maven.apache.org/POM/4.0.0"</w:t>
      </w:r>
    </w:p>
    <w:p w14:paraId="29EFBF8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xmlns:xsi="http://www.w3.org/2001/XMLSchema-instance"</w:t>
      </w:r>
    </w:p>
    <w:p w14:paraId="6D932B9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xsi:schemaLocation="http://maven.apache.org/POM/4.0.0 http://maven.apache.org/xsd/maven-4.0.0.xsd"&gt;</w:t>
      </w:r>
    </w:p>
    <w:p w14:paraId="41FCAE6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&lt;modelVersion&gt;4.0.0&lt;/modelVersion&gt;</w:t>
      </w:r>
    </w:p>
    <w:p w14:paraId="15BC72A1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7986349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&lt;groupId&gt;com.ebt.ressearch.keycloak&lt;/groupId&gt;</w:t>
      </w:r>
    </w:p>
    <w:p w14:paraId="2C9CAE9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&lt;artifactId&gt;keycloak-demo&lt;/artifactId&gt;</w:t>
      </w:r>
    </w:p>
    <w:p w14:paraId="11E1DA8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&lt;version&gt;1.0-SNAPSHOT&lt;/version&gt;</w:t>
      </w:r>
    </w:p>
    <w:p w14:paraId="208A1FF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&lt;packaging&gt;pom&lt;/packaging&gt;</w:t>
      </w:r>
    </w:p>
    <w:p w14:paraId="6DF8871D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72645B9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&lt;modules&gt;</w:t>
      </w:r>
    </w:p>
    <w:p w14:paraId="0F19C99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&lt;module&gt;common&lt;/module&gt;</w:t>
      </w:r>
    </w:p>
    <w:p w14:paraId="6B570F0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&lt;module&gt;video-app&lt;/module&gt;</w:t>
      </w:r>
    </w:p>
    <w:p w14:paraId="05E763D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&lt;module&gt;video-rest&lt;/module&gt;</w:t>
      </w:r>
    </w:p>
    <w:p w14:paraId="18EE1E3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lastRenderedPageBreak/>
        <w:t xml:space="preserve">    &lt;/modules&gt;</w:t>
      </w:r>
    </w:p>
    <w:p w14:paraId="020A58DD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61FFB5D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&lt;properties&gt;</w:t>
      </w:r>
    </w:p>
    <w:p w14:paraId="29EF71E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&lt;version.java&gt;1.8&lt;/version.java&gt;</w:t>
      </w:r>
    </w:p>
    <w:p w14:paraId="61F1FE10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1BACA6C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&lt;project.build.sourceEncoding&gt;UTF-8&lt;/project.build.sourceEncoding&gt;</w:t>
      </w:r>
    </w:p>
    <w:p w14:paraId="4986B02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&lt;version.wildfly.maven.plugin&gt;1.0.2.Final&lt;/version.wildfly.maven.plugin&gt;</w:t>
      </w:r>
    </w:p>
    <w:p w14:paraId="4F219BA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&lt;version.compiler.plugin&gt;3.1&lt;/version.compiler.plugin&gt;</w:t>
      </w:r>
    </w:p>
    <w:p w14:paraId="575DC97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&lt;version.war.plugin&gt;2.5&lt;/version.war.plugin&gt;</w:t>
      </w:r>
    </w:p>
    <w:p w14:paraId="4407762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&lt;version.jboss.bom&gt;9.0.0.Final&lt;/version.jboss.bom&gt;</w:t>
      </w:r>
    </w:p>
    <w:p w14:paraId="6D4BD94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&lt;version.keycloak&gt;1.6.1.Final&lt;/version.keycloak&gt;</w:t>
      </w:r>
    </w:p>
    <w:p w14:paraId="11DA89D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&lt;version.jstl&gt;1.2&lt;/version.jstl&gt;</w:t>
      </w:r>
    </w:p>
    <w:p w14:paraId="07E63D3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&lt;/properties&gt;</w:t>
      </w:r>
    </w:p>
    <w:p w14:paraId="26C65CF7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22E9333E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&lt;build&gt;</w:t>
      </w:r>
    </w:p>
    <w:p w14:paraId="675F9E3F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&lt;plugins&gt;</w:t>
      </w:r>
    </w:p>
    <w:p w14:paraId="5A46D71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&lt;plugin&gt;</w:t>
      </w:r>
    </w:p>
    <w:p w14:paraId="6AB65F0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&lt;groupId&gt;org.apache.maven.plugins&lt;/groupId&gt;</w:t>
      </w:r>
    </w:p>
    <w:p w14:paraId="716868EE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&lt;artifactId&gt;maven-compiler-plugin&lt;/artifactId&gt;</w:t>
      </w:r>
    </w:p>
    <w:p w14:paraId="4D8E670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&lt;version&gt;2.3.2&lt;/version&gt;</w:t>
      </w:r>
    </w:p>
    <w:p w14:paraId="6B14297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&lt;configuration&gt;</w:t>
      </w:r>
    </w:p>
    <w:p w14:paraId="7F87F94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    &lt;source&gt;${version.java}&lt;/source&gt;</w:t>
      </w:r>
    </w:p>
    <w:p w14:paraId="1E73B9A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    &lt;target&gt;${version.java}&lt;/target&gt;</w:t>
      </w:r>
    </w:p>
    <w:p w14:paraId="58A5AB1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&lt;/configuration&gt;</w:t>
      </w:r>
    </w:p>
    <w:p w14:paraId="66A2258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&lt;/plugin&gt;</w:t>
      </w:r>
    </w:p>
    <w:p w14:paraId="75870D33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&lt;/plugins&gt;</w:t>
      </w:r>
    </w:p>
    <w:p w14:paraId="5912573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&lt;/build&gt;</w:t>
      </w:r>
    </w:p>
    <w:p w14:paraId="2FA88BDC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700A373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&lt;dependencyManagement&gt;</w:t>
      </w:r>
    </w:p>
    <w:p w14:paraId="52F4E69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&lt;dependencies&gt;</w:t>
      </w:r>
    </w:p>
    <w:p w14:paraId="183FE057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658E322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&lt;groupId&gt;org.wildfly.bom&lt;/groupId&gt;</w:t>
      </w:r>
    </w:p>
    <w:p w14:paraId="1B263BF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&lt;artifactId&gt;jboss-javaee-7.0-wildfly-with-tools&lt;/artifactId&gt;</w:t>
      </w:r>
    </w:p>
    <w:p w14:paraId="24D71EA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&lt;version&gt;${version.jboss.bom}&lt;/version&gt;</w:t>
      </w:r>
    </w:p>
    <w:p w14:paraId="6BBF3DF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&lt;type&gt;pom&lt;/type&gt;</w:t>
      </w:r>
    </w:p>
    <w:p w14:paraId="22B9E68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&lt;scope&gt;import&lt;/scope&gt;</w:t>
      </w:r>
    </w:p>
    <w:p w14:paraId="50CDBE2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0004DAB4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5546DA8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1A3A03D3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&lt;groupId&gt;org.keycloak&lt;/groupId&gt;</w:t>
      </w:r>
    </w:p>
    <w:p w14:paraId="3EB17F6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&lt;artifactId&gt;keycloak-core&lt;/artifactId&gt;</w:t>
      </w:r>
    </w:p>
    <w:p w14:paraId="3A70A24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&lt;version&gt;${version.keycloak}&lt;/version&gt;</w:t>
      </w:r>
    </w:p>
    <w:p w14:paraId="0E0D4E5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2F821D7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2DB1463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04E023C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&lt;groupId&gt;org.keycloak&lt;/groupId&gt;</w:t>
      </w:r>
    </w:p>
    <w:p w14:paraId="25C90A5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&lt;artifactId&gt;keycloak-adapter-core&lt;/artifactId&gt;</w:t>
      </w:r>
    </w:p>
    <w:p w14:paraId="2C9E9A47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&lt;version&gt;${version.keycloak}&lt;/version&gt;</w:t>
      </w:r>
    </w:p>
    <w:p w14:paraId="5B91542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71557AF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775BFF3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1F59FF8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&lt;groupId&gt;org.keycloak&lt;/groupId&gt;</w:t>
      </w:r>
    </w:p>
    <w:p w14:paraId="5AAB9F5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&lt;artifactId&gt;keycloak-services&lt;/artifactId&gt;</w:t>
      </w:r>
    </w:p>
    <w:p w14:paraId="050D0EF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&lt;version&gt;${version.keycloak}&lt;/version&gt;</w:t>
      </w:r>
    </w:p>
    <w:p w14:paraId="610420A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76666BD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524496AF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2C55A79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&lt;groupId&gt;org.keycloak&lt;/groupId&gt;</w:t>
      </w:r>
    </w:p>
    <w:p w14:paraId="6D0B3AE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&lt;artifactId&gt;keycloak-jboss-adapter-core&lt;/artifactId&gt;</w:t>
      </w:r>
    </w:p>
    <w:p w14:paraId="62DF6AB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&lt;version&gt;${version.keycloak}&lt;/version&gt;</w:t>
      </w:r>
    </w:p>
    <w:p w14:paraId="300E9EC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3BED915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23ED325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5DB0D98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&lt;groupId&gt;javax.servlet&lt;/groupId&gt;</w:t>
      </w:r>
    </w:p>
    <w:p w14:paraId="649599B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&lt;artifactId&gt;jstl&lt;/artifactId&gt;</w:t>
      </w:r>
    </w:p>
    <w:p w14:paraId="5A369F27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&lt;version&gt;${version.jstl}&lt;/version&gt;</w:t>
      </w:r>
    </w:p>
    <w:p w14:paraId="7C84724E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0022240F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38CE018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&lt;/dependencies&gt;</w:t>
      </w:r>
    </w:p>
    <w:p w14:paraId="521D8D1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&lt;/dependencyManagement&gt;</w:t>
      </w:r>
    </w:p>
    <w:p w14:paraId="52BA3C37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1ECF2EF8" w14:textId="4DA4DECC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lastRenderedPageBreak/>
        <w:t>&lt;/project&gt;</w:t>
      </w:r>
    </w:p>
    <w:p w14:paraId="42A4EBD6" w14:textId="3ACD51E6" w:rsidR="002319F2" w:rsidRDefault="002319F2" w:rsidP="00BE5E69">
      <w:pPr>
        <w:pStyle w:val="2"/>
        <w:rPr>
          <w:lang w:val="ru-RU"/>
        </w:rPr>
      </w:pPr>
      <w:r>
        <w:rPr>
          <w:lang w:val="ru-RU"/>
        </w:rPr>
        <w:t>Модуль общих ресурсов</w:t>
      </w:r>
      <w:r w:rsidR="00AC47F5">
        <w:t xml:space="preserve"> (</w:t>
      </w:r>
      <w:r w:rsidR="00AC47F5">
        <w:rPr>
          <w:lang w:val="ru-RU"/>
        </w:rPr>
        <w:t>common)</w:t>
      </w:r>
    </w:p>
    <w:p w14:paraId="2140F59C" w14:textId="2CF467E3" w:rsidR="002319F2" w:rsidRDefault="002319F2" w:rsidP="002319F2">
      <w:pPr>
        <w:rPr>
          <w:lang w:val="ru-RU"/>
        </w:rPr>
      </w:pPr>
      <w:r>
        <w:rPr>
          <w:lang w:val="ru-RU"/>
        </w:rPr>
        <w:t>В данном модули определим общие интерфейсы, которые будут использоваться в нескольких модулях</w:t>
      </w:r>
      <w:r w:rsidRPr="002319F2">
        <w:rPr>
          <w:lang w:val="ru-RU"/>
        </w:rPr>
        <w:t>/</w:t>
      </w:r>
      <w:r>
        <w:rPr>
          <w:lang w:val="ru-RU"/>
        </w:rPr>
        <w:t>приложений</w:t>
      </w:r>
      <w:r w:rsidR="00334715">
        <w:rPr>
          <w:lang w:val="ru-RU"/>
        </w:rPr>
        <w:t xml:space="preserve">. </w:t>
      </w:r>
      <w:r w:rsidR="00BC7448">
        <w:rPr>
          <w:lang w:val="ru-RU"/>
        </w:rPr>
        <w:br/>
      </w:r>
      <w:r w:rsidR="00BC7448">
        <w:rPr>
          <w:lang w:val="ru-RU"/>
        </w:rPr>
        <w:br/>
      </w:r>
      <w:r w:rsidR="00BC7448">
        <w:rPr>
          <w:noProof/>
        </w:rPr>
        <w:drawing>
          <wp:inline distT="0" distB="0" distL="0" distR="0" wp14:anchorId="431E5607" wp14:editId="43A0FDFF">
            <wp:extent cx="4057650" cy="163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4B" w14:textId="62BE8412" w:rsidR="00BC7448" w:rsidRDefault="00C70410" w:rsidP="002319F2">
      <w:pPr>
        <w:pStyle w:val="3"/>
      </w:pPr>
      <w:r>
        <w:rPr>
          <w:lang w:val="ru-RU"/>
        </w:rPr>
        <w:t xml:space="preserve">Файл зависимостей – </w:t>
      </w:r>
      <w:r>
        <w:t>pom.xml</w:t>
      </w:r>
    </w:p>
    <w:p w14:paraId="6E197C32" w14:textId="77777777" w:rsidR="00C70410" w:rsidRDefault="00C70410" w:rsidP="00C70410">
      <w:pPr>
        <w:pStyle w:val="a0"/>
      </w:pPr>
    </w:p>
    <w:p w14:paraId="358A44E0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>&lt;?xml version="1.0" encoding="UTF-8"?&gt;</w:t>
      </w:r>
    </w:p>
    <w:p w14:paraId="14810C69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>&lt;project xmlns="http://maven.apache.org/POM/4.0.0"</w:t>
      </w:r>
    </w:p>
    <w:p w14:paraId="35C5D31D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 xmlns:xsi="http://www.w3.org/2001/XMLSchema-instance"</w:t>
      </w:r>
    </w:p>
    <w:p w14:paraId="0140D781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 xsi:schemaLocation="http://maven.apache.org/POM/4.0.0 http://maven.apache.org/xsd/maven-4.0.0.xsd"&gt;</w:t>
      </w:r>
    </w:p>
    <w:p w14:paraId="2F982CC8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&lt;modelVersion&gt;4.0.0&lt;/modelVersion&gt;</w:t>
      </w:r>
    </w:p>
    <w:p w14:paraId="7BFAC1FB" w14:textId="77777777" w:rsidR="00C70410" w:rsidRPr="00C70410" w:rsidRDefault="00C70410" w:rsidP="00C70410">
      <w:pPr>
        <w:pStyle w:val="a0"/>
        <w:rPr>
          <w:sz w:val="14"/>
          <w:szCs w:val="14"/>
        </w:rPr>
      </w:pPr>
    </w:p>
    <w:p w14:paraId="5DF0B0E8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&lt;parent&gt;</w:t>
      </w:r>
    </w:p>
    <w:p w14:paraId="75BF9A1B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&lt;groupId&gt;com.ebt.ressearch.keycloak&lt;/groupId&gt;</w:t>
      </w:r>
    </w:p>
    <w:p w14:paraId="5287F83E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&lt;artifactId&gt;keycloak-demo&lt;/artifactId&gt;</w:t>
      </w:r>
    </w:p>
    <w:p w14:paraId="454B34DF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&lt;version&gt;1.0-SNAPSHOT&lt;/version&gt;</w:t>
      </w:r>
    </w:p>
    <w:p w14:paraId="71381A63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&lt;/parent&gt;</w:t>
      </w:r>
    </w:p>
    <w:p w14:paraId="10593DD5" w14:textId="77777777" w:rsidR="00C70410" w:rsidRPr="00C70410" w:rsidRDefault="00C70410" w:rsidP="00C70410">
      <w:pPr>
        <w:pStyle w:val="a0"/>
        <w:rPr>
          <w:sz w:val="14"/>
          <w:szCs w:val="14"/>
        </w:rPr>
      </w:pPr>
    </w:p>
    <w:p w14:paraId="4AA5BD37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&lt;artifactId&gt;common&lt;/artifactId&gt;</w:t>
      </w:r>
    </w:p>
    <w:p w14:paraId="5358C098" w14:textId="77777777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&lt;version&gt;1.0-SNAPSHOT&lt;/version&gt;</w:t>
      </w:r>
    </w:p>
    <w:p w14:paraId="78B9BE15" w14:textId="59C4C8F3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&lt;packaging&gt;jar&lt;/packaging&gt;</w:t>
      </w:r>
    </w:p>
    <w:p w14:paraId="41DD94C2" w14:textId="08BE1F19" w:rsidR="00C70410" w:rsidRPr="00C70410" w:rsidRDefault="00C70410" w:rsidP="00C70410">
      <w:pPr>
        <w:pStyle w:val="a0"/>
        <w:rPr>
          <w:sz w:val="14"/>
          <w:szCs w:val="14"/>
        </w:rPr>
      </w:pPr>
      <w:r w:rsidRPr="00C70410">
        <w:rPr>
          <w:sz w:val="14"/>
          <w:szCs w:val="14"/>
        </w:rPr>
        <w:t>&lt;/project&gt;</w:t>
      </w:r>
    </w:p>
    <w:p w14:paraId="04412F52" w14:textId="5EE6C6B9" w:rsidR="002319F2" w:rsidRDefault="002319F2" w:rsidP="002319F2">
      <w:pPr>
        <w:pStyle w:val="3"/>
        <w:rPr>
          <w:lang w:val="ru-RU"/>
        </w:rPr>
      </w:pPr>
      <w:r>
        <w:rPr>
          <w:lang w:val="ru-RU"/>
        </w:rPr>
        <w:t>Интерфейс объекта видео</w:t>
      </w:r>
      <w:r w:rsidRPr="00BC7448">
        <w:rPr>
          <w:lang w:val="ru-RU"/>
        </w:rPr>
        <w:t xml:space="preserve"> – </w:t>
      </w:r>
      <w:r>
        <w:rPr>
          <w:lang w:val="ru-RU"/>
        </w:rPr>
        <w:t>Video.java</w:t>
      </w:r>
    </w:p>
    <w:p w14:paraId="0BABBC83" w14:textId="4E2F8491" w:rsidR="008F0692" w:rsidRDefault="008F0692" w:rsidP="002319F2">
      <w:pPr>
        <w:pStyle w:val="a0"/>
        <w:rPr>
          <w:sz w:val="14"/>
          <w:lang w:val="ru-RU"/>
        </w:rPr>
      </w:pPr>
      <w:r w:rsidRPr="008F0692">
        <w:rPr>
          <w:sz w:val="14"/>
          <w:lang w:val="ru-RU"/>
        </w:rPr>
        <w:t>package com.ebt.common;</w:t>
      </w:r>
    </w:p>
    <w:p w14:paraId="0FFD9734" w14:textId="77777777" w:rsidR="008F0692" w:rsidRDefault="008F0692" w:rsidP="002319F2">
      <w:pPr>
        <w:pStyle w:val="a0"/>
        <w:rPr>
          <w:sz w:val="14"/>
          <w:lang w:val="ru-RU"/>
        </w:rPr>
      </w:pPr>
    </w:p>
    <w:p w14:paraId="360463D7" w14:textId="77777777" w:rsidR="002319F2" w:rsidRPr="002319F2" w:rsidRDefault="002319F2" w:rsidP="002319F2">
      <w:pPr>
        <w:pStyle w:val="a0"/>
        <w:rPr>
          <w:sz w:val="14"/>
          <w:lang w:val="ru-RU"/>
        </w:rPr>
      </w:pPr>
      <w:r w:rsidRPr="002319F2">
        <w:rPr>
          <w:sz w:val="14"/>
          <w:lang w:val="ru-RU"/>
        </w:rPr>
        <w:t>/**</w:t>
      </w:r>
    </w:p>
    <w:p w14:paraId="6176F563" w14:textId="77777777" w:rsidR="002319F2" w:rsidRPr="002319F2" w:rsidRDefault="002319F2" w:rsidP="002319F2">
      <w:pPr>
        <w:pStyle w:val="a0"/>
        <w:rPr>
          <w:sz w:val="14"/>
          <w:lang w:val="ru-RU"/>
        </w:rPr>
      </w:pPr>
      <w:r w:rsidRPr="002319F2">
        <w:rPr>
          <w:sz w:val="14"/>
          <w:lang w:val="ru-RU"/>
        </w:rPr>
        <w:t xml:space="preserve"> * Интерфейс объектов видео.</w:t>
      </w:r>
    </w:p>
    <w:p w14:paraId="2BB0BF57" w14:textId="77777777" w:rsidR="002319F2" w:rsidRPr="002319F2" w:rsidRDefault="002319F2" w:rsidP="002319F2">
      <w:pPr>
        <w:pStyle w:val="a0"/>
        <w:rPr>
          <w:sz w:val="14"/>
          <w:lang w:val="ru-RU"/>
        </w:rPr>
      </w:pPr>
      <w:r w:rsidRPr="002319F2">
        <w:rPr>
          <w:sz w:val="14"/>
          <w:lang w:val="ru-RU"/>
        </w:rPr>
        <w:t xml:space="preserve"> *</w:t>
      </w:r>
    </w:p>
    <w:p w14:paraId="36A9476B" w14:textId="77777777" w:rsidR="002319F2" w:rsidRPr="002319F2" w:rsidRDefault="002319F2" w:rsidP="002319F2">
      <w:pPr>
        <w:pStyle w:val="a0"/>
        <w:rPr>
          <w:sz w:val="14"/>
        </w:rPr>
      </w:pPr>
      <w:r w:rsidRPr="002319F2">
        <w:rPr>
          <w:sz w:val="14"/>
        </w:rPr>
        <w:t xml:space="preserve"> * @author East Banc Technologies (http://eastbanctech.ru/)</w:t>
      </w:r>
    </w:p>
    <w:p w14:paraId="1725B368" w14:textId="77777777" w:rsidR="002319F2" w:rsidRPr="002319F2" w:rsidRDefault="002319F2" w:rsidP="002319F2">
      <w:pPr>
        <w:pStyle w:val="a0"/>
        <w:rPr>
          <w:sz w:val="14"/>
        </w:rPr>
      </w:pPr>
      <w:r w:rsidRPr="002319F2">
        <w:rPr>
          <w:sz w:val="14"/>
        </w:rPr>
        <w:t xml:space="preserve"> */</w:t>
      </w:r>
    </w:p>
    <w:p w14:paraId="1C6066F6" w14:textId="77777777" w:rsidR="002319F2" w:rsidRPr="002319F2" w:rsidRDefault="002319F2" w:rsidP="002319F2">
      <w:pPr>
        <w:pStyle w:val="a0"/>
        <w:rPr>
          <w:sz w:val="14"/>
        </w:rPr>
      </w:pPr>
      <w:r w:rsidRPr="002319F2">
        <w:rPr>
          <w:sz w:val="14"/>
        </w:rPr>
        <w:t>public interface Video {</w:t>
      </w:r>
    </w:p>
    <w:p w14:paraId="395ABE77" w14:textId="77777777" w:rsidR="002319F2" w:rsidRPr="002319F2" w:rsidRDefault="002319F2" w:rsidP="002319F2">
      <w:pPr>
        <w:pStyle w:val="a0"/>
        <w:rPr>
          <w:sz w:val="14"/>
        </w:rPr>
      </w:pPr>
    </w:p>
    <w:p w14:paraId="69499F90" w14:textId="77777777" w:rsidR="002319F2" w:rsidRPr="002319F2" w:rsidRDefault="002319F2" w:rsidP="002319F2">
      <w:pPr>
        <w:pStyle w:val="a0"/>
        <w:rPr>
          <w:sz w:val="14"/>
        </w:rPr>
      </w:pPr>
      <w:r w:rsidRPr="002319F2">
        <w:rPr>
          <w:sz w:val="14"/>
        </w:rPr>
        <w:t xml:space="preserve">    String getSource();</w:t>
      </w:r>
    </w:p>
    <w:p w14:paraId="487B4A54" w14:textId="77777777" w:rsidR="002319F2" w:rsidRPr="002319F2" w:rsidRDefault="002319F2" w:rsidP="002319F2">
      <w:pPr>
        <w:pStyle w:val="a0"/>
        <w:rPr>
          <w:sz w:val="14"/>
        </w:rPr>
      </w:pPr>
    </w:p>
    <w:p w14:paraId="3CDF4B63" w14:textId="77777777" w:rsidR="002319F2" w:rsidRPr="002319F2" w:rsidRDefault="002319F2" w:rsidP="002319F2">
      <w:pPr>
        <w:pStyle w:val="a0"/>
        <w:rPr>
          <w:sz w:val="14"/>
        </w:rPr>
      </w:pPr>
      <w:r w:rsidRPr="002319F2">
        <w:rPr>
          <w:sz w:val="14"/>
        </w:rPr>
        <w:t xml:space="preserve">    String getId();</w:t>
      </w:r>
    </w:p>
    <w:p w14:paraId="5D5BEAC2" w14:textId="77777777" w:rsidR="002319F2" w:rsidRPr="002319F2" w:rsidRDefault="002319F2" w:rsidP="002319F2">
      <w:pPr>
        <w:pStyle w:val="a0"/>
        <w:rPr>
          <w:sz w:val="14"/>
        </w:rPr>
      </w:pPr>
    </w:p>
    <w:p w14:paraId="2A49ED7E" w14:textId="77777777" w:rsidR="002319F2" w:rsidRPr="002319F2" w:rsidRDefault="002319F2" w:rsidP="002319F2">
      <w:pPr>
        <w:pStyle w:val="a0"/>
        <w:rPr>
          <w:sz w:val="14"/>
        </w:rPr>
      </w:pPr>
      <w:r w:rsidRPr="002319F2">
        <w:rPr>
          <w:sz w:val="14"/>
        </w:rPr>
        <w:t xml:space="preserve">    String getTitle();</w:t>
      </w:r>
    </w:p>
    <w:p w14:paraId="7128CC84" w14:textId="77777777" w:rsidR="002319F2" w:rsidRPr="002319F2" w:rsidRDefault="002319F2" w:rsidP="002319F2">
      <w:pPr>
        <w:pStyle w:val="a0"/>
        <w:rPr>
          <w:sz w:val="14"/>
        </w:rPr>
      </w:pPr>
    </w:p>
    <w:p w14:paraId="453AEAAD" w14:textId="77777777" w:rsidR="002319F2" w:rsidRPr="002319F2" w:rsidRDefault="002319F2" w:rsidP="002319F2">
      <w:pPr>
        <w:pStyle w:val="a0"/>
        <w:rPr>
          <w:sz w:val="14"/>
        </w:rPr>
      </w:pPr>
      <w:r w:rsidRPr="002319F2">
        <w:rPr>
          <w:sz w:val="14"/>
        </w:rPr>
        <w:t xml:space="preserve">    String getUrl();</w:t>
      </w:r>
    </w:p>
    <w:p w14:paraId="0049B91B" w14:textId="77777777" w:rsidR="002319F2" w:rsidRPr="002319F2" w:rsidRDefault="002319F2" w:rsidP="002319F2">
      <w:pPr>
        <w:pStyle w:val="a0"/>
        <w:rPr>
          <w:sz w:val="14"/>
        </w:rPr>
      </w:pPr>
    </w:p>
    <w:p w14:paraId="274EF483" w14:textId="77777777" w:rsidR="002319F2" w:rsidRPr="002319F2" w:rsidRDefault="002319F2" w:rsidP="002319F2">
      <w:pPr>
        <w:pStyle w:val="a0"/>
        <w:rPr>
          <w:sz w:val="14"/>
          <w:lang w:val="ru-RU"/>
        </w:rPr>
      </w:pPr>
      <w:r w:rsidRPr="002319F2">
        <w:rPr>
          <w:sz w:val="14"/>
        </w:rPr>
        <w:t xml:space="preserve">    </w:t>
      </w:r>
      <w:r w:rsidRPr="002319F2">
        <w:rPr>
          <w:sz w:val="14"/>
          <w:lang w:val="ru-RU"/>
        </w:rPr>
        <w:t>Double getRating();</w:t>
      </w:r>
    </w:p>
    <w:p w14:paraId="1B0705CF" w14:textId="77777777" w:rsidR="002319F2" w:rsidRPr="002319F2" w:rsidRDefault="002319F2" w:rsidP="002319F2">
      <w:pPr>
        <w:pStyle w:val="a0"/>
        <w:rPr>
          <w:sz w:val="14"/>
          <w:lang w:val="ru-RU"/>
        </w:rPr>
      </w:pPr>
    </w:p>
    <w:p w14:paraId="77768B3F" w14:textId="77777777" w:rsidR="002319F2" w:rsidRPr="002319F2" w:rsidRDefault="002319F2" w:rsidP="002319F2">
      <w:pPr>
        <w:pStyle w:val="a0"/>
        <w:rPr>
          <w:sz w:val="14"/>
          <w:lang w:val="ru-RU"/>
        </w:rPr>
      </w:pPr>
      <w:r w:rsidRPr="002319F2">
        <w:rPr>
          <w:sz w:val="14"/>
          <w:lang w:val="ru-RU"/>
        </w:rPr>
        <w:t xml:space="preserve">    VideoCategory getCategory();</w:t>
      </w:r>
    </w:p>
    <w:p w14:paraId="19C8E0CE" w14:textId="77777777" w:rsidR="002319F2" w:rsidRPr="002319F2" w:rsidRDefault="002319F2" w:rsidP="002319F2">
      <w:pPr>
        <w:pStyle w:val="a0"/>
        <w:rPr>
          <w:sz w:val="14"/>
          <w:lang w:val="ru-RU"/>
        </w:rPr>
      </w:pPr>
    </w:p>
    <w:p w14:paraId="53C1021A" w14:textId="4A650E7C" w:rsidR="002319F2" w:rsidRDefault="002319F2" w:rsidP="002319F2">
      <w:pPr>
        <w:pStyle w:val="a0"/>
        <w:rPr>
          <w:sz w:val="14"/>
          <w:lang w:val="ru-RU"/>
        </w:rPr>
      </w:pPr>
      <w:r w:rsidRPr="002319F2">
        <w:rPr>
          <w:sz w:val="14"/>
          <w:lang w:val="ru-RU"/>
        </w:rPr>
        <w:t>}</w:t>
      </w:r>
    </w:p>
    <w:p w14:paraId="21E9881C" w14:textId="43891E2B" w:rsidR="002319F2" w:rsidRDefault="00B84458" w:rsidP="002319F2">
      <w:pPr>
        <w:pStyle w:val="3"/>
        <w:rPr>
          <w:lang w:val="ru-RU"/>
        </w:rPr>
      </w:pPr>
      <w:r>
        <w:rPr>
          <w:lang w:val="ru-RU"/>
        </w:rPr>
        <w:lastRenderedPageBreak/>
        <w:t>Категория видео -</w:t>
      </w:r>
      <w:r w:rsidR="008E1E95">
        <w:rPr>
          <w:lang w:val="ru-RU"/>
        </w:rPr>
        <w:t xml:space="preserve"> </w:t>
      </w:r>
      <w:r w:rsidR="008E1E95">
        <w:t>VideoCategory.java</w:t>
      </w:r>
      <w:r w:rsidR="008E1E95">
        <w:tab/>
      </w:r>
      <w:r w:rsidR="008E1E95">
        <w:br/>
      </w:r>
      <w:r w:rsidR="008F0692">
        <w:tab/>
      </w:r>
    </w:p>
    <w:p w14:paraId="05AE2FC3" w14:textId="77777777" w:rsidR="008E1E95" w:rsidRPr="008E1E95" w:rsidRDefault="008E1E95" w:rsidP="008E1E95">
      <w:pPr>
        <w:pStyle w:val="a0"/>
        <w:rPr>
          <w:sz w:val="14"/>
        </w:rPr>
      </w:pPr>
      <w:r w:rsidRPr="008E1E95">
        <w:rPr>
          <w:sz w:val="14"/>
        </w:rPr>
        <w:t>package com.ebt.common;</w:t>
      </w:r>
    </w:p>
    <w:p w14:paraId="066B0D8E" w14:textId="77777777" w:rsidR="008E1E95" w:rsidRPr="008E1E95" w:rsidRDefault="008E1E95" w:rsidP="008E1E95">
      <w:pPr>
        <w:pStyle w:val="a0"/>
        <w:rPr>
          <w:sz w:val="14"/>
        </w:rPr>
      </w:pPr>
    </w:p>
    <w:p w14:paraId="53F3BF86" w14:textId="77777777" w:rsidR="008E1E95" w:rsidRPr="008E1E95" w:rsidRDefault="008E1E95" w:rsidP="008E1E95">
      <w:pPr>
        <w:pStyle w:val="a0"/>
        <w:rPr>
          <w:sz w:val="14"/>
        </w:rPr>
      </w:pPr>
      <w:r w:rsidRPr="008E1E95">
        <w:rPr>
          <w:sz w:val="14"/>
        </w:rPr>
        <w:t>/**</w:t>
      </w:r>
    </w:p>
    <w:p w14:paraId="490767B2" w14:textId="77777777" w:rsidR="008E1E95" w:rsidRPr="00AD1888" w:rsidRDefault="008E1E95" w:rsidP="008E1E95">
      <w:pPr>
        <w:pStyle w:val="a0"/>
        <w:rPr>
          <w:sz w:val="14"/>
          <w:lang w:val="ru-RU"/>
        </w:rPr>
      </w:pPr>
      <w:r w:rsidRPr="00AD1888">
        <w:rPr>
          <w:sz w:val="14"/>
          <w:lang w:val="ru-RU"/>
        </w:rPr>
        <w:t xml:space="preserve"> * Видео категория для объекта Видео.</w:t>
      </w:r>
    </w:p>
    <w:p w14:paraId="3C2206B5" w14:textId="77777777" w:rsidR="008E1E95" w:rsidRPr="008E1E95" w:rsidRDefault="008E1E95" w:rsidP="008E1E95">
      <w:pPr>
        <w:pStyle w:val="a0"/>
        <w:rPr>
          <w:sz w:val="14"/>
        </w:rPr>
      </w:pPr>
      <w:r w:rsidRPr="00AD1888">
        <w:rPr>
          <w:sz w:val="14"/>
          <w:lang w:val="ru-RU"/>
        </w:rPr>
        <w:t xml:space="preserve"> </w:t>
      </w:r>
      <w:r w:rsidRPr="008E1E95">
        <w:rPr>
          <w:sz w:val="14"/>
        </w:rPr>
        <w:t>*</w:t>
      </w:r>
    </w:p>
    <w:p w14:paraId="00682EF1" w14:textId="77777777" w:rsidR="008E1E95" w:rsidRPr="008E1E95" w:rsidRDefault="008E1E95" w:rsidP="008E1E95">
      <w:pPr>
        <w:pStyle w:val="a0"/>
        <w:rPr>
          <w:sz w:val="14"/>
        </w:rPr>
      </w:pPr>
      <w:r w:rsidRPr="008E1E95">
        <w:rPr>
          <w:sz w:val="14"/>
        </w:rPr>
        <w:t xml:space="preserve"> * @author East Banc Technologies (http://eastbanctech.ru/)</w:t>
      </w:r>
    </w:p>
    <w:p w14:paraId="37DD7738" w14:textId="77777777" w:rsidR="008E1E95" w:rsidRPr="008E1E95" w:rsidRDefault="008E1E95" w:rsidP="008E1E95">
      <w:pPr>
        <w:pStyle w:val="a0"/>
        <w:rPr>
          <w:sz w:val="14"/>
        </w:rPr>
      </w:pPr>
      <w:r w:rsidRPr="008E1E95">
        <w:rPr>
          <w:sz w:val="14"/>
        </w:rPr>
        <w:t xml:space="preserve"> */</w:t>
      </w:r>
    </w:p>
    <w:p w14:paraId="46336481" w14:textId="77777777" w:rsidR="008E1E95" w:rsidRPr="008E1E95" w:rsidRDefault="008E1E95" w:rsidP="008E1E95">
      <w:pPr>
        <w:pStyle w:val="a0"/>
        <w:rPr>
          <w:sz w:val="14"/>
        </w:rPr>
      </w:pPr>
      <w:r w:rsidRPr="008E1E95">
        <w:rPr>
          <w:sz w:val="14"/>
        </w:rPr>
        <w:t>public enum VideoCategory {</w:t>
      </w:r>
    </w:p>
    <w:p w14:paraId="3CA383D4" w14:textId="77777777" w:rsidR="008E1E95" w:rsidRPr="008E1E95" w:rsidRDefault="008E1E95" w:rsidP="008E1E95">
      <w:pPr>
        <w:pStyle w:val="a0"/>
        <w:rPr>
          <w:sz w:val="14"/>
        </w:rPr>
      </w:pPr>
      <w:r w:rsidRPr="008E1E95">
        <w:rPr>
          <w:sz w:val="14"/>
        </w:rPr>
        <w:t xml:space="preserve">    SPORT,</w:t>
      </w:r>
    </w:p>
    <w:p w14:paraId="6805231F" w14:textId="77777777" w:rsidR="008E1E95" w:rsidRPr="008E1E95" w:rsidRDefault="008E1E95" w:rsidP="008E1E95">
      <w:pPr>
        <w:pStyle w:val="a0"/>
        <w:rPr>
          <w:sz w:val="14"/>
        </w:rPr>
      </w:pPr>
      <w:r w:rsidRPr="008E1E95">
        <w:rPr>
          <w:sz w:val="14"/>
        </w:rPr>
        <w:t xml:space="preserve">    CARS,</w:t>
      </w:r>
    </w:p>
    <w:p w14:paraId="28214490" w14:textId="77777777" w:rsidR="008E1E95" w:rsidRPr="008E1E95" w:rsidRDefault="008E1E95" w:rsidP="008E1E95">
      <w:pPr>
        <w:pStyle w:val="a0"/>
        <w:rPr>
          <w:sz w:val="14"/>
        </w:rPr>
      </w:pPr>
      <w:r w:rsidRPr="008E1E95">
        <w:rPr>
          <w:sz w:val="14"/>
        </w:rPr>
        <w:t xml:space="preserve">    MUSIC,</w:t>
      </w:r>
    </w:p>
    <w:p w14:paraId="6A4A8AEF" w14:textId="1F501C29" w:rsidR="008E1E95" w:rsidRPr="008E1E95" w:rsidRDefault="008E1E95" w:rsidP="008E1E95">
      <w:pPr>
        <w:pStyle w:val="a0"/>
        <w:rPr>
          <w:sz w:val="14"/>
        </w:rPr>
      </w:pPr>
      <w:r w:rsidRPr="008E1E95">
        <w:rPr>
          <w:sz w:val="14"/>
        </w:rPr>
        <w:t>}</w:t>
      </w:r>
    </w:p>
    <w:p w14:paraId="48C0E8CE" w14:textId="77777777" w:rsidR="008E1E95" w:rsidRPr="008E1E95" w:rsidRDefault="008E1E95" w:rsidP="008E1E95">
      <w:pPr>
        <w:pStyle w:val="a0"/>
        <w:rPr>
          <w:lang w:val="ru-RU"/>
        </w:rPr>
      </w:pPr>
    </w:p>
    <w:p w14:paraId="6A709141" w14:textId="2D3F8484" w:rsidR="00512583" w:rsidRDefault="00512583" w:rsidP="00BE5E69">
      <w:pPr>
        <w:pStyle w:val="2"/>
        <w:rPr>
          <w:lang w:val="ru-RU"/>
        </w:rPr>
      </w:pPr>
      <w:r>
        <w:rPr>
          <w:lang w:val="ru-RU"/>
        </w:rPr>
        <w:t>П</w:t>
      </w:r>
      <w:r w:rsidR="00354EFF">
        <w:rPr>
          <w:lang w:val="ru-RU"/>
        </w:rPr>
        <w:t>риложение для отображения списка</w:t>
      </w:r>
      <w:r>
        <w:rPr>
          <w:lang w:val="ru-RU"/>
        </w:rPr>
        <w:t xml:space="preserve"> видео (</w:t>
      </w:r>
      <w:r w:rsidR="00334715">
        <w:t>video</w:t>
      </w:r>
      <w:r w:rsidR="00334715" w:rsidRPr="00334715">
        <w:rPr>
          <w:lang w:val="ru-RU"/>
        </w:rPr>
        <w:t>-</w:t>
      </w:r>
      <w:r w:rsidR="00334715">
        <w:t>app</w:t>
      </w:r>
      <w:r>
        <w:rPr>
          <w:lang w:val="ru-RU"/>
        </w:rPr>
        <w:t>)</w:t>
      </w:r>
    </w:p>
    <w:p w14:paraId="78A70947" w14:textId="6422641B" w:rsidR="00512583" w:rsidRDefault="00334715" w:rsidP="00512583">
      <w:pPr>
        <w:rPr>
          <w:lang w:val="ru-RU"/>
        </w:rPr>
      </w:pPr>
      <w:r>
        <w:rPr>
          <w:lang w:val="ru-RU"/>
        </w:rPr>
        <w:t>Простой приложение отображения списка видео.</w:t>
      </w:r>
    </w:p>
    <w:p w14:paraId="0692FD1D" w14:textId="0842872B" w:rsidR="00334715" w:rsidRDefault="00334715" w:rsidP="00512583">
      <w:pPr>
        <w:rPr>
          <w:lang w:val="ru-RU"/>
        </w:rPr>
      </w:pPr>
      <w:r>
        <w:rPr>
          <w:lang w:val="ru-RU"/>
        </w:rPr>
        <w:t>Структура приложения будет выглядеть так.</w:t>
      </w:r>
    </w:p>
    <w:p w14:paraId="5004F02D" w14:textId="77777777" w:rsidR="00334715" w:rsidRDefault="00334715" w:rsidP="00512583">
      <w:pPr>
        <w:rPr>
          <w:lang w:val="ru-RU"/>
        </w:rPr>
      </w:pPr>
    </w:p>
    <w:p w14:paraId="23E004BC" w14:textId="1351AD81" w:rsidR="00334715" w:rsidRDefault="00334715" w:rsidP="00512583">
      <w:pPr>
        <w:rPr>
          <w:lang w:val="ru-RU"/>
        </w:rPr>
      </w:pPr>
      <w:r>
        <w:rPr>
          <w:noProof/>
        </w:rPr>
        <w:drawing>
          <wp:inline distT="0" distB="0" distL="0" distR="0" wp14:anchorId="3F79DAAC" wp14:editId="74C7B840">
            <wp:extent cx="4410075" cy="4191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437" w14:textId="77777777" w:rsidR="00334715" w:rsidRDefault="00334715" w:rsidP="00512583">
      <w:pPr>
        <w:rPr>
          <w:lang w:val="ru-RU"/>
        </w:rPr>
      </w:pPr>
    </w:p>
    <w:p w14:paraId="779188D6" w14:textId="07FB283B" w:rsidR="004D21B6" w:rsidRDefault="004D21B6" w:rsidP="00AD5DF4">
      <w:pPr>
        <w:pStyle w:val="3"/>
      </w:pPr>
      <w:r>
        <w:rPr>
          <w:lang w:val="ru-RU"/>
        </w:rPr>
        <w:t xml:space="preserve">Файл зависимостей – </w:t>
      </w:r>
      <w:r>
        <w:t>pom.xml</w:t>
      </w:r>
    </w:p>
    <w:p w14:paraId="49432019" w14:textId="77777777" w:rsidR="004D21B6" w:rsidRDefault="004D21B6" w:rsidP="004D21B6"/>
    <w:p w14:paraId="77B8DC0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>&lt;?xml version="1.0" encoding="UTF-8"?&gt;</w:t>
      </w:r>
    </w:p>
    <w:p w14:paraId="09DD252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>&lt;project xmlns="http://maven.apache.org/POM/4.0.0"</w:t>
      </w:r>
    </w:p>
    <w:p w14:paraId="03E6F65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xmlns:xsi="http://www.w3.org/2001/XMLSchema-instance"</w:t>
      </w:r>
    </w:p>
    <w:p w14:paraId="4E85A27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xsi:schemaLocation="http://maven.apache.org/POM/4.0.0 http://maven.apache.org/xsd/maven-4.0.0.xsd"&gt;</w:t>
      </w:r>
    </w:p>
    <w:p w14:paraId="77B6FC9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&lt;modelVersion&gt;4.0.0&lt;/modelVersion&gt;</w:t>
      </w:r>
    </w:p>
    <w:p w14:paraId="4205C1CA" w14:textId="77777777" w:rsidR="000710C5" w:rsidRPr="000710C5" w:rsidRDefault="000710C5" w:rsidP="000710C5">
      <w:pPr>
        <w:rPr>
          <w:sz w:val="14"/>
          <w:szCs w:val="14"/>
        </w:rPr>
      </w:pPr>
    </w:p>
    <w:p w14:paraId="71E84968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&lt;parent&gt;</w:t>
      </w:r>
    </w:p>
    <w:p w14:paraId="7755119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&lt;groupId&gt;com.ebt.ressearch.keycloak&lt;/groupId&gt;</w:t>
      </w:r>
    </w:p>
    <w:p w14:paraId="1591B78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&lt;artifactId&gt;keycloak-demo&lt;/artifactId&gt;</w:t>
      </w:r>
    </w:p>
    <w:p w14:paraId="123AD438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&lt;version&gt;1.0-SNAPSHOT&lt;/version&gt;</w:t>
      </w:r>
    </w:p>
    <w:p w14:paraId="75EC2CD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&lt;/parent&gt;</w:t>
      </w:r>
    </w:p>
    <w:p w14:paraId="00809B9C" w14:textId="77777777" w:rsidR="000710C5" w:rsidRPr="000710C5" w:rsidRDefault="000710C5" w:rsidP="000710C5">
      <w:pPr>
        <w:rPr>
          <w:sz w:val="14"/>
          <w:szCs w:val="14"/>
        </w:rPr>
      </w:pPr>
    </w:p>
    <w:p w14:paraId="60DE540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&lt;artifactId&gt;video-app&lt;/artifactId&gt;</w:t>
      </w:r>
    </w:p>
    <w:p w14:paraId="4C49D49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&lt;version&gt;1.0-SNAPSHOT&lt;/version&gt;</w:t>
      </w:r>
    </w:p>
    <w:p w14:paraId="476DF14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&lt;packaging&gt;war&lt;/packaging&gt;</w:t>
      </w:r>
    </w:p>
    <w:p w14:paraId="5FCD5E98" w14:textId="77777777" w:rsidR="000710C5" w:rsidRPr="000710C5" w:rsidRDefault="000710C5" w:rsidP="000710C5">
      <w:pPr>
        <w:rPr>
          <w:sz w:val="14"/>
          <w:szCs w:val="14"/>
        </w:rPr>
      </w:pPr>
    </w:p>
    <w:p w14:paraId="64B2E374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&lt;build&gt;</w:t>
      </w:r>
    </w:p>
    <w:p w14:paraId="3DCCCB1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&lt;finalName&gt;video-app&lt;/finalName&gt;</w:t>
      </w:r>
    </w:p>
    <w:p w14:paraId="7498AF3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&lt;plugins&gt;</w:t>
      </w:r>
    </w:p>
    <w:p w14:paraId="208693B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&lt;plugin&gt;</w:t>
      </w:r>
    </w:p>
    <w:p w14:paraId="65DEB3D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&lt;groupId&gt;org.wildfly.plugins&lt;/groupId&gt;</w:t>
      </w:r>
    </w:p>
    <w:p w14:paraId="2BA72F4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&lt;artifactId&gt;wildfly-maven-plugin&lt;/artifactId&gt;</w:t>
      </w:r>
    </w:p>
    <w:p w14:paraId="47CE8D24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&lt;version&gt;${version.wildfly.maven.plugin}&lt;/version&gt;</w:t>
      </w:r>
    </w:p>
    <w:p w14:paraId="5A0974B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&lt;/plugin&gt;</w:t>
      </w:r>
    </w:p>
    <w:p w14:paraId="37CEA99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&lt;/plugins&gt;</w:t>
      </w:r>
    </w:p>
    <w:p w14:paraId="0E4D6A1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&lt;/build&gt;</w:t>
      </w:r>
    </w:p>
    <w:p w14:paraId="4AEBB278" w14:textId="77777777" w:rsidR="000710C5" w:rsidRPr="000710C5" w:rsidRDefault="000710C5" w:rsidP="000710C5">
      <w:pPr>
        <w:rPr>
          <w:sz w:val="14"/>
          <w:szCs w:val="14"/>
        </w:rPr>
      </w:pPr>
    </w:p>
    <w:p w14:paraId="4F2A95B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&lt;dependencies&gt;</w:t>
      </w:r>
    </w:p>
    <w:p w14:paraId="2FBD509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CC9678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&lt;groupId&gt;com.ebt.ressearch.keycloak&lt;/groupId&gt;</w:t>
      </w:r>
    </w:p>
    <w:p w14:paraId="25967CF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&lt;artifactId&gt;common&lt;/artifactId&gt;</w:t>
      </w:r>
    </w:p>
    <w:p w14:paraId="1945DDE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&lt;version&gt;${project.version}&lt;/version&gt;</w:t>
      </w:r>
    </w:p>
    <w:p w14:paraId="624197F5" w14:textId="0A0F019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096F80A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15A82B3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&lt;groupId&gt;javax.enterprise&lt;/groupId&gt;</w:t>
      </w:r>
    </w:p>
    <w:p w14:paraId="6F8DAF1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&lt;artifactId&gt;cdi-api&lt;/artifactId&gt;</w:t>
      </w:r>
    </w:p>
    <w:p w14:paraId="29822F3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&lt;scope&gt;provided&lt;/scope&gt;</w:t>
      </w:r>
    </w:p>
    <w:p w14:paraId="3097D3B5" w14:textId="7BA87EA2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4BA18F1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FFA2E2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&lt;groupId&gt;org.jboss.spec.javax.annotation&lt;/groupId&gt;</w:t>
      </w:r>
    </w:p>
    <w:p w14:paraId="0BC98A1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&lt;artifactId&gt;jboss-annotations-api_1.2_spec&lt;/artifactId&gt;</w:t>
      </w:r>
    </w:p>
    <w:p w14:paraId="4DC3CB8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&lt;scope&gt;provided&lt;/scope&gt;</w:t>
      </w:r>
    </w:p>
    <w:p w14:paraId="18A65FE7" w14:textId="424F6A29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41B9CF4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1052812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&lt;groupId&gt;org.jboss.resteasy&lt;/groupId&gt;</w:t>
      </w:r>
    </w:p>
    <w:p w14:paraId="37B6FBC9" w14:textId="17A2241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&lt;artifactId&gt;resteasy-jaxrs&lt;/artifactId&gt;</w:t>
      </w:r>
    </w:p>
    <w:p w14:paraId="74DBFCDE" w14:textId="5BDF112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3680CB9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60FECE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&lt;groupId&gt;javax.servlet&lt;/groupId&gt;</w:t>
      </w:r>
    </w:p>
    <w:p w14:paraId="2C00FDF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&lt;artifactId&gt;jstl&lt;/artifactId&gt;</w:t>
      </w:r>
    </w:p>
    <w:p w14:paraId="104FD119" w14:textId="2E285203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611561A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C503F0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&lt;groupId&gt;org.keycloak&lt;/groupId&gt;</w:t>
      </w:r>
    </w:p>
    <w:p w14:paraId="7D8DBC1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&lt;artifactId&gt;keycloak-core&lt;/artifactId&gt;</w:t>
      </w:r>
    </w:p>
    <w:p w14:paraId="4175971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573169C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1DB3C1C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&lt;groupId&gt;org.keycloak&lt;/groupId&gt;</w:t>
      </w:r>
    </w:p>
    <w:p w14:paraId="141D918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&lt;artifactId&gt;keycloak-adapter-core&lt;/artifactId&gt;</w:t>
      </w:r>
    </w:p>
    <w:p w14:paraId="4D650EF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38FCA7B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4FBA42D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&lt;groupId&gt;org.keycloak&lt;/groupId&gt;</w:t>
      </w:r>
    </w:p>
    <w:p w14:paraId="37A1F5A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&lt;artifactId&gt;keycloak-services&lt;/artifactId&gt;</w:t>
      </w:r>
    </w:p>
    <w:p w14:paraId="2EAC59F6" w14:textId="7CBCD7B1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2503F64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240AE4D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&lt;groupId&gt;org.keycloak&lt;/groupId&gt;</w:t>
      </w:r>
    </w:p>
    <w:p w14:paraId="50F9118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&lt;artifactId&gt;keycloak-jboss-adapter-core&lt;/artifactId&gt;</w:t>
      </w:r>
    </w:p>
    <w:p w14:paraId="7E22153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7F0D9AA1" w14:textId="73AB9955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&lt;/dependencies&gt;</w:t>
      </w:r>
    </w:p>
    <w:p w14:paraId="70112C0D" w14:textId="47F21BFB" w:rsidR="004D21B6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>&lt;/project&gt;</w:t>
      </w:r>
    </w:p>
    <w:p w14:paraId="1412514C" w14:textId="629D82B0" w:rsidR="00334715" w:rsidRDefault="00AD5DF4" w:rsidP="00AD5DF4">
      <w:pPr>
        <w:pStyle w:val="3"/>
      </w:pPr>
      <w:r>
        <w:rPr>
          <w:lang w:val="ru-RU"/>
        </w:rPr>
        <w:t xml:space="preserve">Имплементация модели – </w:t>
      </w:r>
      <w:r>
        <w:t>VideoImpl.java</w:t>
      </w:r>
    </w:p>
    <w:p w14:paraId="57E9D50F" w14:textId="77777777" w:rsidR="00DE0FFC" w:rsidRPr="00D21687" w:rsidRDefault="00DE0FFC" w:rsidP="00DE0FFC">
      <w:pPr>
        <w:rPr>
          <w:sz w:val="14"/>
          <w:szCs w:val="14"/>
        </w:rPr>
      </w:pPr>
      <w:r w:rsidRPr="00D21687">
        <w:rPr>
          <w:sz w:val="14"/>
          <w:szCs w:val="14"/>
        </w:rPr>
        <w:t>package com.ebt.videoapp.model;</w:t>
      </w:r>
    </w:p>
    <w:p w14:paraId="409F97CF" w14:textId="77777777" w:rsidR="00DE0FFC" w:rsidRPr="00D21687" w:rsidRDefault="00DE0FFC" w:rsidP="00DE0FFC">
      <w:pPr>
        <w:rPr>
          <w:sz w:val="14"/>
          <w:szCs w:val="14"/>
        </w:rPr>
      </w:pPr>
    </w:p>
    <w:p w14:paraId="458FC79A" w14:textId="77777777" w:rsidR="00DE0FFC" w:rsidRPr="00D21687" w:rsidRDefault="00DE0FFC" w:rsidP="00DE0FFC">
      <w:pPr>
        <w:rPr>
          <w:sz w:val="14"/>
          <w:szCs w:val="14"/>
        </w:rPr>
      </w:pPr>
      <w:r w:rsidRPr="00D21687">
        <w:rPr>
          <w:sz w:val="14"/>
          <w:szCs w:val="14"/>
        </w:rPr>
        <w:t>import com.ebt.common.Video;</w:t>
      </w:r>
    </w:p>
    <w:p w14:paraId="37E92BE6" w14:textId="77777777" w:rsidR="00DE0FFC" w:rsidRPr="00D21687" w:rsidRDefault="00DE0FFC" w:rsidP="00DE0FFC">
      <w:pPr>
        <w:rPr>
          <w:sz w:val="14"/>
          <w:szCs w:val="14"/>
        </w:rPr>
      </w:pPr>
      <w:r w:rsidRPr="00D21687">
        <w:rPr>
          <w:sz w:val="14"/>
          <w:szCs w:val="14"/>
        </w:rPr>
        <w:t>import com.ebt.common.VideoCategory;</w:t>
      </w:r>
    </w:p>
    <w:p w14:paraId="0745DEF0" w14:textId="77777777" w:rsidR="00DE0FFC" w:rsidRDefault="00DE0FFC" w:rsidP="00DE0FFC"/>
    <w:p w14:paraId="1E866280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>/**</w:t>
      </w:r>
    </w:p>
    <w:p w14:paraId="247D7CA7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 Объект видео.</w:t>
      </w:r>
    </w:p>
    <w:p w14:paraId="7D23D653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</w:t>
      </w:r>
    </w:p>
    <w:p w14:paraId="62E22F2D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 @author East Banc Technologies (http://eastbanctech.ru/)</w:t>
      </w:r>
    </w:p>
    <w:p w14:paraId="1A38C976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*/</w:t>
      </w:r>
    </w:p>
    <w:p w14:paraId="0F956DDD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>public class VideoImpl implements Video {</w:t>
      </w:r>
    </w:p>
    <w:p w14:paraId="72A48163" w14:textId="77777777" w:rsidR="00DE0FFC" w:rsidRPr="00DE0FFC" w:rsidRDefault="00DE0FFC" w:rsidP="00DE0FFC">
      <w:pPr>
        <w:rPr>
          <w:sz w:val="14"/>
          <w:szCs w:val="14"/>
        </w:rPr>
      </w:pPr>
    </w:p>
    <w:p w14:paraId="2C04A575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id;</w:t>
      </w:r>
    </w:p>
    <w:p w14:paraId="494C41F6" w14:textId="77777777" w:rsidR="00DE0FFC" w:rsidRPr="00DE0FFC" w:rsidRDefault="00DE0FFC" w:rsidP="00DE0FFC">
      <w:pPr>
        <w:rPr>
          <w:sz w:val="14"/>
          <w:szCs w:val="14"/>
        </w:rPr>
      </w:pPr>
    </w:p>
    <w:p w14:paraId="0D8B46A6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title;</w:t>
      </w:r>
    </w:p>
    <w:p w14:paraId="3321FE56" w14:textId="77777777" w:rsidR="00DE0FFC" w:rsidRPr="00DE0FFC" w:rsidRDefault="00DE0FFC" w:rsidP="00DE0FFC">
      <w:pPr>
        <w:rPr>
          <w:sz w:val="14"/>
          <w:szCs w:val="14"/>
        </w:rPr>
      </w:pPr>
    </w:p>
    <w:p w14:paraId="3A26ED47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url;</w:t>
      </w:r>
    </w:p>
    <w:p w14:paraId="026993F0" w14:textId="77777777" w:rsidR="00DE0FFC" w:rsidRPr="00DE0FFC" w:rsidRDefault="00DE0FFC" w:rsidP="00DE0FFC">
      <w:pPr>
        <w:rPr>
          <w:sz w:val="14"/>
          <w:szCs w:val="14"/>
        </w:rPr>
      </w:pPr>
    </w:p>
    <w:p w14:paraId="275D1B2E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Double rating;</w:t>
      </w:r>
    </w:p>
    <w:p w14:paraId="39E88802" w14:textId="77777777" w:rsidR="00DE0FFC" w:rsidRPr="00DE0FFC" w:rsidRDefault="00DE0FFC" w:rsidP="00DE0FFC">
      <w:pPr>
        <w:rPr>
          <w:sz w:val="14"/>
          <w:szCs w:val="14"/>
        </w:rPr>
      </w:pPr>
    </w:p>
    <w:p w14:paraId="28B68C78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VideoCategory category;</w:t>
      </w:r>
    </w:p>
    <w:p w14:paraId="7E37A5F7" w14:textId="77777777" w:rsidR="00DE0FFC" w:rsidRPr="00DE0FFC" w:rsidRDefault="00DE0FFC" w:rsidP="00DE0FFC">
      <w:pPr>
        <w:rPr>
          <w:sz w:val="14"/>
          <w:szCs w:val="14"/>
        </w:rPr>
      </w:pPr>
    </w:p>
    <w:p w14:paraId="37E6F4C9" w14:textId="77777777" w:rsid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source;</w:t>
      </w:r>
    </w:p>
    <w:p w14:paraId="45ECC980" w14:textId="77777777" w:rsidR="00DE0FFC" w:rsidRDefault="00DE0FFC" w:rsidP="00DE0FFC">
      <w:pPr>
        <w:rPr>
          <w:sz w:val="14"/>
          <w:szCs w:val="14"/>
        </w:rPr>
      </w:pPr>
    </w:p>
    <w:p w14:paraId="324986D5" w14:textId="4073679F" w:rsidR="00DE0FFC" w:rsidRPr="00DB0ECA" w:rsidRDefault="00DE0FFC" w:rsidP="00DE0FFC">
      <w:pPr>
        <w:rPr>
          <w:sz w:val="14"/>
          <w:szCs w:val="14"/>
          <w:lang w:val="ru-RU"/>
        </w:rPr>
      </w:pPr>
      <w:r>
        <w:rPr>
          <w:sz w:val="14"/>
          <w:szCs w:val="14"/>
        </w:rPr>
        <w:t xml:space="preserve">    </w:t>
      </w:r>
      <w:r w:rsidRPr="00AD1888">
        <w:rPr>
          <w:sz w:val="14"/>
          <w:szCs w:val="14"/>
          <w:highlight w:val="yellow"/>
          <w:lang w:val="ru-RU"/>
        </w:rPr>
        <w:t xml:space="preserve">// </w:t>
      </w:r>
      <w:r w:rsidRPr="00F11A65">
        <w:rPr>
          <w:sz w:val="14"/>
          <w:szCs w:val="14"/>
          <w:highlight w:val="yellow"/>
          <w:lang w:val="ru-RU"/>
        </w:rPr>
        <w:t xml:space="preserve">Объявление </w:t>
      </w:r>
      <w:r w:rsidRPr="00F11A65">
        <w:rPr>
          <w:sz w:val="14"/>
          <w:szCs w:val="14"/>
          <w:highlight w:val="yellow"/>
        </w:rPr>
        <w:t>get</w:t>
      </w:r>
      <w:r w:rsidRPr="00AD1888">
        <w:rPr>
          <w:sz w:val="14"/>
          <w:szCs w:val="14"/>
          <w:highlight w:val="yellow"/>
          <w:lang w:val="ru-RU"/>
        </w:rPr>
        <w:t xml:space="preserve"> &amp; </w:t>
      </w:r>
      <w:r w:rsidRPr="00F11A65">
        <w:rPr>
          <w:sz w:val="14"/>
          <w:szCs w:val="14"/>
          <w:highlight w:val="yellow"/>
        </w:rPr>
        <w:t>set</w:t>
      </w:r>
      <w:r w:rsidRPr="00AD1888">
        <w:rPr>
          <w:sz w:val="14"/>
          <w:szCs w:val="14"/>
          <w:highlight w:val="yellow"/>
          <w:lang w:val="ru-RU"/>
        </w:rPr>
        <w:t xml:space="preserve"> </w:t>
      </w:r>
      <w:r w:rsidRPr="00F11A65">
        <w:rPr>
          <w:sz w:val="14"/>
          <w:szCs w:val="14"/>
          <w:highlight w:val="yellow"/>
          <w:lang w:val="ru-RU"/>
        </w:rPr>
        <w:t>методов</w:t>
      </w:r>
      <w:r w:rsidR="00F11A65">
        <w:rPr>
          <w:sz w:val="14"/>
          <w:szCs w:val="14"/>
          <w:lang w:val="ru-RU"/>
        </w:rPr>
        <w:t xml:space="preserve"> </w:t>
      </w:r>
    </w:p>
    <w:p w14:paraId="413D5C0A" w14:textId="2706AB77" w:rsidR="00DE0FFC" w:rsidRPr="00AD1888" w:rsidRDefault="00DE0FFC" w:rsidP="00DE0FFC">
      <w:pPr>
        <w:rPr>
          <w:sz w:val="14"/>
          <w:szCs w:val="14"/>
          <w:lang w:val="ru-RU"/>
        </w:rPr>
      </w:pPr>
      <w:r w:rsidRPr="00AD1888">
        <w:rPr>
          <w:sz w:val="14"/>
          <w:szCs w:val="14"/>
          <w:lang w:val="ru-RU"/>
        </w:rPr>
        <w:t xml:space="preserve">    </w:t>
      </w:r>
    </w:p>
    <w:p w14:paraId="22174FE7" w14:textId="6A00D26F" w:rsidR="00AD5DF4" w:rsidRPr="00AD1888" w:rsidRDefault="00DE0FFC" w:rsidP="00DE0FFC">
      <w:pPr>
        <w:rPr>
          <w:sz w:val="14"/>
          <w:szCs w:val="14"/>
          <w:lang w:val="ru-RU"/>
        </w:rPr>
      </w:pPr>
      <w:r w:rsidRPr="00AD1888">
        <w:rPr>
          <w:sz w:val="14"/>
          <w:szCs w:val="14"/>
          <w:lang w:val="ru-RU"/>
        </w:rPr>
        <w:t>}</w:t>
      </w:r>
    </w:p>
    <w:p w14:paraId="1F9E8887" w14:textId="77777777" w:rsidR="00227E43" w:rsidRDefault="00227E43" w:rsidP="00DE0FFC">
      <w:pPr>
        <w:rPr>
          <w:sz w:val="14"/>
          <w:szCs w:val="14"/>
          <w:lang w:val="ru-RU"/>
        </w:rPr>
      </w:pPr>
    </w:p>
    <w:p w14:paraId="1B38950C" w14:textId="4D809612" w:rsidR="00227E43" w:rsidRPr="000807B2" w:rsidRDefault="0082614B" w:rsidP="00227E43">
      <w:pPr>
        <w:rPr>
          <w:lang w:val="ru-RU"/>
        </w:rPr>
      </w:pPr>
      <w:r>
        <w:rPr>
          <w:lang w:val="ru-RU"/>
        </w:rPr>
        <w:t xml:space="preserve">Для экономии места </w:t>
      </w:r>
      <w:r>
        <w:t>get</w:t>
      </w:r>
      <w:r w:rsidRPr="0082614B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set</w:t>
      </w:r>
      <w:r w:rsidRPr="0082614B">
        <w:rPr>
          <w:lang w:val="ru-RU"/>
        </w:rPr>
        <w:t xml:space="preserve"> </w:t>
      </w:r>
      <w:r>
        <w:rPr>
          <w:lang w:val="ru-RU"/>
        </w:rPr>
        <w:t>методы не описываем</w:t>
      </w:r>
      <w:r w:rsidR="00976CEB" w:rsidRPr="000807B2">
        <w:rPr>
          <w:lang w:val="ru-RU"/>
        </w:rPr>
        <w:t>.</w:t>
      </w:r>
    </w:p>
    <w:p w14:paraId="58A548E8" w14:textId="2E929752" w:rsidR="00245889" w:rsidRDefault="00245889" w:rsidP="00245889">
      <w:pPr>
        <w:pStyle w:val="3"/>
        <w:rPr>
          <w:lang w:val="ru-RU"/>
        </w:rPr>
      </w:pPr>
      <w:r>
        <w:rPr>
          <w:lang w:val="ru-RU"/>
        </w:rPr>
        <w:t xml:space="preserve">Сервис для работы с видео объектами – </w:t>
      </w:r>
      <w:r>
        <w:t>VideoService</w:t>
      </w:r>
      <w:r w:rsidRPr="00245889">
        <w:rPr>
          <w:lang w:val="ru-RU"/>
        </w:rPr>
        <w:t>.</w:t>
      </w:r>
      <w:r>
        <w:t>java</w:t>
      </w:r>
    </w:p>
    <w:p w14:paraId="3B7DAD8B" w14:textId="77777777" w:rsidR="00245889" w:rsidRPr="00245889" w:rsidRDefault="00245889" w:rsidP="00245889">
      <w:pPr>
        <w:rPr>
          <w:lang w:val="ru-RU"/>
        </w:rPr>
      </w:pPr>
    </w:p>
    <w:p w14:paraId="3176296D" w14:textId="499919FE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package com.ebt.videoapp.service;</w:t>
      </w:r>
      <w:r w:rsidR="0034632C">
        <w:rPr>
          <w:sz w:val="14"/>
          <w:szCs w:val="14"/>
        </w:rPr>
        <w:br/>
      </w:r>
    </w:p>
    <w:p w14:paraId="1D20193C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com.ebt.common.Video;</w:t>
      </w:r>
    </w:p>
    <w:p w14:paraId="7374D61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com.ebt.common.VideoCategory;</w:t>
      </w:r>
    </w:p>
    <w:p w14:paraId="63292ED6" w14:textId="33B47853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com.ebt.videoapp.model.VideoImpl;</w:t>
      </w:r>
    </w:p>
    <w:p w14:paraId="3DF6C59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java.util.Collections;</w:t>
      </w:r>
    </w:p>
    <w:p w14:paraId="3F08449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java.util.LinkedList;</w:t>
      </w:r>
    </w:p>
    <w:p w14:paraId="3B3C6146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import java.util.List;</w:t>
      </w:r>
    </w:p>
    <w:p w14:paraId="166C7D0B" w14:textId="77777777" w:rsidR="00245889" w:rsidRPr="00245889" w:rsidRDefault="00245889" w:rsidP="00245889">
      <w:pPr>
        <w:rPr>
          <w:sz w:val="14"/>
          <w:szCs w:val="14"/>
          <w:lang w:val="ru-RU"/>
        </w:rPr>
      </w:pPr>
    </w:p>
    <w:p w14:paraId="5B05D4D4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/**</w:t>
      </w:r>
    </w:p>
    <w:p w14:paraId="09C2ADF3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 xml:space="preserve"> * Сервис для управления объектами Видео.</w:t>
      </w:r>
    </w:p>
    <w:p w14:paraId="0C97EA1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  <w:lang w:val="ru-RU"/>
        </w:rPr>
        <w:t xml:space="preserve"> </w:t>
      </w:r>
      <w:r w:rsidRPr="00245889">
        <w:rPr>
          <w:sz w:val="14"/>
          <w:szCs w:val="14"/>
        </w:rPr>
        <w:t>*</w:t>
      </w:r>
    </w:p>
    <w:p w14:paraId="3AFC51A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 @author East Banc Technologies (http://eastbanctech.ru/)</w:t>
      </w:r>
    </w:p>
    <w:p w14:paraId="7CD4DFE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*/</w:t>
      </w:r>
    </w:p>
    <w:p w14:paraId="0D9DE31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public class VideoService {</w:t>
      </w:r>
    </w:p>
    <w:p w14:paraId="7D1E3BFA" w14:textId="77777777" w:rsidR="00245889" w:rsidRPr="00245889" w:rsidRDefault="00245889" w:rsidP="00245889">
      <w:pPr>
        <w:rPr>
          <w:sz w:val="14"/>
          <w:szCs w:val="14"/>
        </w:rPr>
      </w:pPr>
    </w:p>
    <w:p w14:paraId="0BEFD65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private List&lt;Video&gt; list = new LinkedList&lt;&gt;();</w:t>
      </w:r>
    </w:p>
    <w:p w14:paraId="0AFF8109" w14:textId="77777777" w:rsidR="00245889" w:rsidRPr="00245889" w:rsidRDefault="00245889" w:rsidP="00245889">
      <w:pPr>
        <w:rPr>
          <w:sz w:val="14"/>
          <w:szCs w:val="14"/>
        </w:rPr>
      </w:pPr>
    </w:p>
    <w:p w14:paraId="0705E22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public VideoService() {</w:t>
      </w:r>
    </w:p>
    <w:p w14:paraId="07C2C320" w14:textId="77777777" w:rsidR="00245889" w:rsidRPr="00245889" w:rsidRDefault="00245889" w:rsidP="00245889">
      <w:pPr>
        <w:rPr>
          <w:sz w:val="14"/>
          <w:szCs w:val="14"/>
        </w:rPr>
      </w:pPr>
    </w:p>
    <w:p w14:paraId="55C44FE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VideoImpl video = new VideoImpl();</w:t>
      </w:r>
    </w:p>
    <w:p w14:paraId="67395FD9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</w:t>
      </w:r>
      <w:r w:rsidRPr="00245889">
        <w:rPr>
          <w:sz w:val="14"/>
          <w:szCs w:val="14"/>
          <w:lang w:val="ru-RU"/>
        </w:rPr>
        <w:t>Красная</w:t>
      </w:r>
      <w:r w:rsidRPr="00245889">
        <w:rPr>
          <w:sz w:val="14"/>
          <w:szCs w:val="14"/>
        </w:rPr>
        <w:t xml:space="preserve"> </w:t>
      </w:r>
      <w:r w:rsidRPr="00245889">
        <w:rPr>
          <w:sz w:val="14"/>
          <w:szCs w:val="14"/>
          <w:lang w:val="ru-RU"/>
        </w:rPr>
        <w:t>Феррари</w:t>
      </w:r>
      <w:r w:rsidRPr="00245889">
        <w:rPr>
          <w:sz w:val="14"/>
          <w:szCs w:val="14"/>
        </w:rPr>
        <w:t>");</w:t>
      </w:r>
    </w:p>
    <w:p w14:paraId="1F1F04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video.setUrl("http://www.youtube.com/watch?v=YJDz2-tT8b4");</w:t>
      </w:r>
    </w:p>
    <w:p w14:paraId="03F7394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video.setCategory(VideoCategory.CARS);</w:t>
      </w:r>
    </w:p>
    <w:p w14:paraId="3E5D3C4C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video.setRating(0.75);</w:t>
      </w:r>
    </w:p>
    <w:p w14:paraId="19DF11D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1DBC43F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5A8832EB" w14:textId="77777777" w:rsidR="00245889" w:rsidRPr="00245889" w:rsidRDefault="00245889" w:rsidP="00245889">
      <w:pPr>
        <w:rPr>
          <w:sz w:val="14"/>
          <w:szCs w:val="14"/>
        </w:rPr>
      </w:pPr>
    </w:p>
    <w:p w14:paraId="3616598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127683E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video.setTitle("Lamborghini Aventador LP700-4");</w:t>
      </w:r>
    </w:p>
    <w:p w14:paraId="67AF6DF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video.setUrl("http://www.youtube.com/watch?v=ujn7jEQ4ib4");</w:t>
      </w:r>
    </w:p>
    <w:p w14:paraId="501B75C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video.setCategory(VideoCategory.CARS);</w:t>
      </w:r>
    </w:p>
    <w:p w14:paraId="4882183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video.setRating(0.65);</w:t>
      </w:r>
    </w:p>
    <w:p w14:paraId="41E8471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06FCAF1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26D544B2" w14:textId="77777777" w:rsidR="00245889" w:rsidRPr="00245889" w:rsidRDefault="00245889" w:rsidP="00245889">
      <w:pPr>
        <w:rPr>
          <w:sz w:val="14"/>
          <w:szCs w:val="14"/>
        </w:rPr>
      </w:pPr>
    </w:p>
    <w:p w14:paraId="5EB91D8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7EADCA9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video.setTitle("Lady Gaga - Bad Romance");</w:t>
      </w:r>
    </w:p>
    <w:p w14:paraId="6C41A57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video.setUrl("http://www.youtube.com/watch?v=qrO4YZeyl0I");</w:t>
      </w:r>
    </w:p>
    <w:p w14:paraId="2D75E9C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video.setCategory(VideoCategory.MUSIC);</w:t>
      </w:r>
    </w:p>
    <w:p w14:paraId="1F97250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video.setRating(0.89);</w:t>
      </w:r>
    </w:p>
    <w:p w14:paraId="0474694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lastRenderedPageBreak/>
        <w:t xml:space="preserve">        video.setSource("VIDEO-APP");</w:t>
      </w:r>
    </w:p>
    <w:p w14:paraId="00F81D5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498B5EB0" w14:textId="77777777" w:rsidR="00245889" w:rsidRPr="00245889" w:rsidRDefault="00245889" w:rsidP="00245889">
      <w:pPr>
        <w:rPr>
          <w:sz w:val="14"/>
          <w:szCs w:val="14"/>
        </w:rPr>
      </w:pPr>
    </w:p>
    <w:p w14:paraId="02BC60F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0FE130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video.setTitle("Shakira - La La La");</w:t>
      </w:r>
    </w:p>
    <w:p w14:paraId="4D09159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video.setUrl("http://www.youtube.com/watch?v=7-7knsP2n5w");</w:t>
      </w:r>
    </w:p>
    <w:p w14:paraId="708DF60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video.setCategory(VideoCategory.MUSIC);</w:t>
      </w:r>
    </w:p>
    <w:p w14:paraId="11236E6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video.setRating(0.88);</w:t>
      </w:r>
    </w:p>
    <w:p w14:paraId="174EA6B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3F5E1FF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18FCC84F" w14:textId="77777777" w:rsidR="00245889" w:rsidRPr="00245889" w:rsidRDefault="00245889" w:rsidP="00245889">
      <w:pPr>
        <w:rPr>
          <w:sz w:val="14"/>
          <w:szCs w:val="14"/>
        </w:rPr>
      </w:pPr>
    </w:p>
    <w:p w14:paraId="349D2B0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0C89A64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video.setTitle("Zlatan Ibrahimovic Goals &amp; Skills");</w:t>
      </w:r>
    </w:p>
    <w:p w14:paraId="17BDDF9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video.setUrl("http://www.youtube.com/watch?v=ijAuwXZnxXc");</w:t>
      </w:r>
    </w:p>
    <w:p w14:paraId="6A379B37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video.setCategory(VideoCategory.SPORT);</w:t>
      </w:r>
    </w:p>
    <w:p w14:paraId="724A746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video.setRating(0.74);</w:t>
      </w:r>
    </w:p>
    <w:p w14:paraId="2D5FA08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489F300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1E02E247" w14:textId="77777777" w:rsidR="00245889" w:rsidRPr="00245889" w:rsidRDefault="00245889" w:rsidP="00245889">
      <w:pPr>
        <w:rPr>
          <w:sz w:val="14"/>
          <w:szCs w:val="14"/>
        </w:rPr>
      </w:pPr>
    </w:p>
    <w:p w14:paraId="6FAF6DD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3814FBB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video.setTitle("Goodbye Steven Gerrard - You're Irreplaceable");</w:t>
      </w:r>
    </w:p>
    <w:p w14:paraId="1808661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video.setUrl("http://www.youtube.com/watch?v=bADTiAUWygA");</w:t>
      </w:r>
    </w:p>
    <w:p w14:paraId="1540F0A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video.setCategory(VideoCategory.SPORT);</w:t>
      </w:r>
    </w:p>
    <w:p w14:paraId="775BD80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video.setRating(0.90);</w:t>
      </w:r>
    </w:p>
    <w:p w14:paraId="197C783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571BA0E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59F7B09A" w14:textId="77777777" w:rsidR="00245889" w:rsidRPr="00245889" w:rsidRDefault="00245889" w:rsidP="00245889">
      <w:pPr>
        <w:rPr>
          <w:sz w:val="14"/>
          <w:szCs w:val="14"/>
        </w:rPr>
      </w:pPr>
    </w:p>
    <w:p w14:paraId="0E3EEE1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Collections.sort(list, (o1, o2) -&gt; Double.compare(o1.getRating(), o2.getRating()));</w:t>
      </w:r>
    </w:p>
    <w:p w14:paraId="1F41DD80" w14:textId="77777777" w:rsidR="00245889" w:rsidRPr="00245889" w:rsidRDefault="00245889" w:rsidP="00245889">
      <w:pPr>
        <w:rPr>
          <w:sz w:val="14"/>
          <w:szCs w:val="14"/>
        </w:rPr>
      </w:pPr>
    </w:p>
    <w:p w14:paraId="3CDB40D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}</w:t>
      </w:r>
    </w:p>
    <w:p w14:paraId="4253E4BB" w14:textId="77777777" w:rsidR="00245889" w:rsidRPr="00245889" w:rsidRDefault="00245889" w:rsidP="00245889">
      <w:pPr>
        <w:rPr>
          <w:sz w:val="14"/>
          <w:szCs w:val="14"/>
        </w:rPr>
      </w:pPr>
    </w:p>
    <w:p w14:paraId="277AA53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public List&lt;Video&gt; list() {</w:t>
      </w:r>
    </w:p>
    <w:p w14:paraId="2721DDB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return list;</w:t>
      </w:r>
    </w:p>
    <w:p w14:paraId="5942A28B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</w:rPr>
        <w:t xml:space="preserve">    </w:t>
      </w:r>
      <w:r w:rsidRPr="00245889">
        <w:rPr>
          <w:sz w:val="14"/>
          <w:szCs w:val="14"/>
          <w:lang w:val="ru-RU"/>
        </w:rPr>
        <w:t>}</w:t>
      </w:r>
    </w:p>
    <w:p w14:paraId="6D222337" w14:textId="4D53A36E" w:rsidR="00245889" w:rsidRPr="00227E43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}</w:t>
      </w:r>
    </w:p>
    <w:p w14:paraId="1FE862A9" w14:textId="232AC193" w:rsidR="00227E43" w:rsidRDefault="00227E43" w:rsidP="00245889">
      <w:pPr>
        <w:rPr>
          <w:sz w:val="14"/>
          <w:szCs w:val="14"/>
          <w:lang w:val="ru-RU"/>
        </w:rPr>
      </w:pPr>
    </w:p>
    <w:p w14:paraId="1CB1A3A8" w14:textId="31F1FD78" w:rsidR="00245889" w:rsidRPr="00245889" w:rsidRDefault="00245889" w:rsidP="00245889">
      <w:pPr>
        <w:rPr>
          <w:lang w:val="ru-RU"/>
        </w:rPr>
      </w:pPr>
      <w:r>
        <w:rPr>
          <w:lang w:val="ru-RU"/>
        </w:rPr>
        <w:t xml:space="preserve">Сервис построен на коллекции объектов. Для простоты создаем коллекцию прямо в сервисы. Понятно, что в реальном приложении будет промежуточный </w:t>
      </w:r>
      <w:r>
        <w:t>DAO</w:t>
      </w:r>
      <w:r w:rsidRPr="00245889">
        <w:rPr>
          <w:lang w:val="ru-RU"/>
        </w:rPr>
        <w:t xml:space="preserve"> </w:t>
      </w:r>
      <w:r>
        <w:rPr>
          <w:lang w:val="ru-RU"/>
        </w:rPr>
        <w:t>слой для работы с БД или другим источником данных.</w:t>
      </w:r>
    </w:p>
    <w:p w14:paraId="2B95A4A9" w14:textId="615CB1F8" w:rsidR="00245889" w:rsidRDefault="00245889" w:rsidP="00AE18F2">
      <w:pPr>
        <w:pStyle w:val="3"/>
        <w:rPr>
          <w:lang w:val="ru-RU"/>
        </w:rPr>
      </w:pPr>
      <w:r>
        <w:rPr>
          <w:lang w:val="ru-RU"/>
        </w:rPr>
        <w:t>Сервлет для отображения списка видео</w:t>
      </w:r>
    </w:p>
    <w:p w14:paraId="2D31BAA4" w14:textId="77777777" w:rsidR="00245889" w:rsidRDefault="00245889" w:rsidP="00245889">
      <w:pPr>
        <w:rPr>
          <w:lang w:val="ru-RU"/>
        </w:rPr>
      </w:pPr>
    </w:p>
    <w:p w14:paraId="5ADF89A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package com.ebt.videoapp.servlet;</w:t>
      </w:r>
    </w:p>
    <w:p w14:paraId="4CB125DC" w14:textId="77777777" w:rsidR="00245889" w:rsidRPr="00245889" w:rsidRDefault="00245889" w:rsidP="00245889">
      <w:pPr>
        <w:rPr>
          <w:sz w:val="14"/>
          <w:szCs w:val="14"/>
        </w:rPr>
      </w:pPr>
    </w:p>
    <w:p w14:paraId="430640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com.ebt.videoapp.service.VideoService;</w:t>
      </w:r>
    </w:p>
    <w:p w14:paraId="6AB8B27A" w14:textId="0021A272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org.keycloak.KeycloakSecurityContext;</w:t>
      </w:r>
    </w:p>
    <w:p w14:paraId="4AA3DAE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javax.annotation.security.DeclareRoles;</w:t>
      </w:r>
    </w:p>
    <w:p w14:paraId="0B12591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javax.inject.Inject;</w:t>
      </w:r>
    </w:p>
    <w:p w14:paraId="59F09A8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javax.servlet.ServletException;</w:t>
      </w:r>
    </w:p>
    <w:p w14:paraId="7E64F85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javax.servlet.annotation.HttpConstraint;</w:t>
      </w:r>
    </w:p>
    <w:p w14:paraId="029836D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javax.servlet.annotation.ServletSecurity;</w:t>
      </w:r>
    </w:p>
    <w:p w14:paraId="247D8F8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javax.servlet.annotation.WebServlet;</w:t>
      </w:r>
    </w:p>
    <w:p w14:paraId="7FF826A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javax.servlet.http.HttpServlet;</w:t>
      </w:r>
    </w:p>
    <w:p w14:paraId="6DF0BC9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javax.servlet.http.HttpServletRequest;</w:t>
      </w:r>
    </w:p>
    <w:p w14:paraId="478110A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javax.servlet.http.HttpServletResponse;</w:t>
      </w:r>
    </w:p>
    <w:p w14:paraId="3D69B2DC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import java.io.IOException;</w:t>
      </w:r>
    </w:p>
    <w:p w14:paraId="1AFF7EFC" w14:textId="77777777" w:rsidR="00245889" w:rsidRPr="00245889" w:rsidRDefault="00245889" w:rsidP="00245889">
      <w:pPr>
        <w:rPr>
          <w:sz w:val="14"/>
          <w:szCs w:val="14"/>
          <w:lang w:val="ru-RU"/>
        </w:rPr>
      </w:pPr>
    </w:p>
    <w:p w14:paraId="56B753F3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/**</w:t>
      </w:r>
    </w:p>
    <w:p w14:paraId="521C7947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 xml:space="preserve"> * Сервлет показывает список видео, используя в качестве данных внутренний сервис.</w:t>
      </w:r>
    </w:p>
    <w:p w14:paraId="2965772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  <w:lang w:val="ru-RU"/>
        </w:rPr>
        <w:t xml:space="preserve"> </w:t>
      </w:r>
      <w:r w:rsidRPr="00245889">
        <w:rPr>
          <w:sz w:val="14"/>
          <w:szCs w:val="14"/>
        </w:rPr>
        <w:t>*</w:t>
      </w:r>
    </w:p>
    <w:p w14:paraId="3497FAC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 @author East Banc Technologies (http://eastbanctech.ru/)</w:t>
      </w:r>
    </w:p>
    <w:p w14:paraId="457BF98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*/</w:t>
      </w:r>
    </w:p>
    <w:p w14:paraId="401FD4E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@WebServlet("/video-list-servlet")</w:t>
      </w:r>
    </w:p>
    <w:p w14:paraId="22E5E35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public class VideoListServlet extends HttpServlet {</w:t>
      </w:r>
    </w:p>
    <w:p w14:paraId="684F1A14" w14:textId="77777777" w:rsidR="00245889" w:rsidRPr="00245889" w:rsidRDefault="00245889" w:rsidP="00245889">
      <w:pPr>
        <w:rPr>
          <w:sz w:val="14"/>
          <w:szCs w:val="14"/>
        </w:rPr>
      </w:pPr>
    </w:p>
    <w:p w14:paraId="3DA8682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@Inject</w:t>
      </w:r>
    </w:p>
    <w:p w14:paraId="00B16A4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private VideoService videoService;</w:t>
      </w:r>
    </w:p>
    <w:p w14:paraId="3147F1A7" w14:textId="77777777" w:rsidR="00245889" w:rsidRPr="00245889" w:rsidRDefault="00245889" w:rsidP="00245889">
      <w:pPr>
        <w:rPr>
          <w:sz w:val="14"/>
          <w:szCs w:val="14"/>
        </w:rPr>
      </w:pPr>
    </w:p>
    <w:p w14:paraId="300E59C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lastRenderedPageBreak/>
        <w:t xml:space="preserve">    @Override</w:t>
      </w:r>
    </w:p>
    <w:p w14:paraId="3197F36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protected void doGet(HttpServletRequest req, HttpServletResponse resp) throws ServletException, IOException {</w:t>
      </w:r>
    </w:p>
    <w:p w14:paraId="366FD8E9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req.setAttribute("list", videoService.list());</w:t>
      </w:r>
    </w:p>
    <w:p w14:paraId="09BF0F8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getServletContext().getRequestDispatcher("/WEB-INF/jsp/list.jsp").forward(req, resp);</w:t>
      </w:r>
    </w:p>
    <w:p w14:paraId="01C24818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</w:rPr>
        <w:t xml:space="preserve">    </w:t>
      </w:r>
      <w:r w:rsidRPr="00245889">
        <w:rPr>
          <w:sz w:val="14"/>
          <w:szCs w:val="14"/>
          <w:lang w:val="ru-RU"/>
        </w:rPr>
        <w:t>}</w:t>
      </w:r>
    </w:p>
    <w:p w14:paraId="67D1E604" w14:textId="155462BD" w:rsid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}</w:t>
      </w:r>
    </w:p>
    <w:p w14:paraId="4631EDD4" w14:textId="77777777" w:rsidR="000326FF" w:rsidRDefault="000326FF" w:rsidP="00245889">
      <w:pPr>
        <w:rPr>
          <w:sz w:val="14"/>
          <w:szCs w:val="14"/>
          <w:lang w:val="ru-RU"/>
        </w:rPr>
      </w:pPr>
    </w:p>
    <w:p w14:paraId="047DBFA7" w14:textId="52993113" w:rsidR="000326FF" w:rsidRDefault="00E7464A" w:rsidP="00245889">
      <w:pPr>
        <w:rPr>
          <w:lang w:val="ru-RU"/>
        </w:rPr>
      </w:pPr>
      <w:r>
        <w:rPr>
          <w:lang w:val="ru-RU"/>
        </w:rPr>
        <w:t>Несколько комментариев</w:t>
      </w:r>
      <w:r w:rsidR="000326FF">
        <w:rPr>
          <w:lang w:val="ru-RU"/>
        </w:rPr>
        <w:t>:</w:t>
      </w:r>
    </w:p>
    <w:p w14:paraId="54292D05" w14:textId="661F0170" w:rsidR="000326FF" w:rsidRPr="00ED3B0A" w:rsidRDefault="00ED3B0A" w:rsidP="000326FF">
      <w:pPr>
        <w:pStyle w:val="a0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Создаем наследник класса </w:t>
      </w:r>
      <w:r w:rsidR="00EE0CEF">
        <w:t>HttpServlet.</w:t>
      </w:r>
    </w:p>
    <w:p w14:paraId="4FCC69D3" w14:textId="700CE47B" w:rsidR="00ED3B0A" w:rsidRPr="00ED3B0A" w:rsidRDefault="00ED3B0A" w:rsidP="000326FF">
      <w:pPr>
        <w:pStyle w:val="a0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>Определяем логику в методе doGet</w:t>
      </w:r>
      <w:r w:rsidRPr="00ED3B0A">
        <w:rPr>
          <w:lang w:val="ru-RU"/>
        </w:rPr>
        <w:t>()</w:t>
      </w:r>
      <w:r>
        <w:rPr>
          <w:lang w:val="ru-RU"/>
        </w:rPr>
        <w:t>.</w:t>
      </w:r>
    </w:p>
    <w:p w14:paraId="1EAEA315" w14:textId="0E3C0889" w:rsidR="00ED3B0A" w:rsidRPr="000326FF" w:rsidRDefault="00ED3B0A" w:rsidP="000326FF">
      <w:pPr>
        <w:pStyle w:val="a0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Используем аннотацию </w:t>
      </w:r>
      <w:r w:rsidRPr="00ED3B0A">
        <w:rPr>
          <w:lang w:val="ru-RU"/>
        </w:rPr>
        <w:t>@</w:t>
      </w:r>
      <w:r>
        <w:t>WebServlet</w:t>
      </w:r>
      <w:r w:rsidRPr="00ED3B0A">
        <w:rPr>
          <w:lang w:val="ru-RU"/>
        </w:rPr>
        <w:t xml:space="preserve"> </w:t>
      </w:r>
      <w:r>
        <w:rPr>
          <w:lang w:val="ru-RU"/>
        </w:rPr>
        <w:t>для привязки запроса</w:t>
      </w:r>
      <w:r w:rsidR="00544A21">
        <w:rPr>
          <w:lang w:val="ru-RU"/>
        </w:rPr>
        <w:t xml:space="preserve"> к сервлету</w:t>
      </w:r>
      <w:r>
        <w:rPr>
          <w:lang w:val="ru-RU"/>
        </w:rPr>
        <w:t xml:space="preserve">. Тем самым избавляемся от необходимости определять сервлет и задавать маппинг в </w:t>
      </w:r>
      <w:r>
        <w:t>web</w:t>
      </w:r>
      <w:r w:rsidRPr="00ED3B0A">
        <w:rPr>
          <w:lang w:val="ru-RU"/>
        </w:rPr>
        <w:t>.</w:t>
      </w:r>
      <w:r>
        <w:t>xml</w:t>
      </w:r>
      <w:r>
        <w:rPr>
          <w:lang w:val="ru-RU"/>
        </w:rPr>
        <w:t>.</w:t>
      </w:r>
    </w:p>
    <w:p w14:paraId="416793EC" w14:textId="47274FE7" w:rsidR="00C1262D" w:rsidRPr="00ED3B0A" w:rsidRDefault="00C1262D" w:rsidP="00EA6B68">
      <w:pPr>
        <w:pStyle w:val="3"/>
        <w:rPr>
          <w:lang w:val="ru-RU"/>
        </w:rPr>
      </w:pPr>
      <w:r>
        <w:rPr>
          <w:lang w:val="ru-RU"/>
        </w:rPr>
        <w:t xml:space="preserve">Отображение результатов – </w:t>
      </w:r>
      <w:r>
        <w:t>list</w:t>
      </w:r>
      <w:r w:rsidRPr="00ED3B0A">
        <w:rPr>
          <w:lang w:val="ru-RU"/>
        </w:rPr>
        <w:t>.</w:t>
      </w:r>
      <w:r>
        <w:t>jsp</w:t>
      </w:r>
    </w:p>
    <w:p w14:paraId="4A313998" w14:textId="77777777" w:rsidR="00C1262D" w:rsidRPr="00ED3B0A" w:rsidRDefault="00C1262D" w:rsidP="00C1262D">
      <w:pPr>
        <w:rPr>
          <w:lang w:val="ru-RU"/>
        </w:rPr>
      </w:pPr>
    </w:p>
    <w:p w14:paraId="5266715E" w14:textId="77777777" w:rsidR="00C1262D" w:rsidRPr="00ED3B0A" w:rsidRDefault="00C1262D" w:rsidP="00C1262D">
      <w:pPr>
        <w:rPr>
          <w:sz w:val="14"/>
          <w:szCs w:val="14"/>
          <w:lang w:val="ru-RU"/>
        </w:rPr>
      </w:pPr>
      <w:r w:rsidRPr="00ED3B0A">
        <w:rPr>
          <w:sz w:val="14"/>
          <w:szCs w:val="14"/>
          <w:lang w:val="ru-RU"/>
        </w:rPr>
        <w:t xml:space="preserve">&lt;%@ </w:t>
      </w:r>
      <w:r w:rsidRPr="00C1262D">
        <w:rPr>
          <w:sz w:val="14"/>
          <w:szCs w:val="14"/>
        </w:rPr>
        <w:t>page</w:t>
      </w:r>
      <w:r w:rsidRPr="00ED3B0A">
        <w:rPr>
          <w:sz w:val="14"/>
          <w:szCs w:val="14"/>
          <w:lang w:val="ru-RU"/>
        </w:rPr>
        <w:t xml:space="preserve"> </w:t>
      </w:r>
      <w:r w:rsidRPr="00C1262D">
        <w:rPr>
          <w:sz w:val="14"/>
          <w:szCs w:val="14"/>
        </w:rPr>
        <w:t>contentType</w:t>
      </w:r>
      <w:r w:rsidRPr="00ED3B0A">
        <w:rPr>
          <w:sz w:val="14"/>
          <w:szCs w:val="14"/>
          <w:lang w:val="ru-RU"/>
        </w:rPr>
        <w:t>="</w:t>
      </w:r>
      <w:r w:rsidRPr="00C1262D">
        <w:rPr>
          <w:sz w:val="14"/>
          <w:szCs w:val="14"/>
        </w:rPr>
        <w:t>text</w:t>
      </w:r>
      <w:r w:rsidRPr="00ED3B0A">
        <w:rPr>
          <w:sz w:val="14"/>
          <w:szCs w:val="14"/>
          <w:lang w:val="ru-RU"/>
        </w:rPr>
        <w:t>/</w:t>
      </w:r>
      <w:r w:rsidRPr="00C1262D">
        <w:rPr>
          <w:sz w:val="14"/>
          <w:szCs w:val="14"/>
        </w:rPr>
        <w:t>html</w:t>
      </w:r>
      <w:r w:rsidRPr="00ED3B0A">
        <w:rPr>
          <w:sz w:val="14"/>
          <w:szCs w:val="14"/>
          <w:lang w:val="ru-RU"/>
        </w:rPr>
        <w:t>;</w:t>
      </w:r>
      <w:r w:rsidRPr="00C1262D">
        <w:rPr>
          <w:sz w:val="14"/>
          <w:szCs w:val="14"/>
        </w:rPr>
        <w:t>charset</w:t>
      </w:r>
      <w:r w:rsidRPr="00ED3B0A">
        <w:rPr>
          <w:sz w:val="14"/>
          <w:szCs w:val="14"/>
          <w:lang w:val="ru-RU"/>
        </w:rPr>
        <w:t>=</w:t>
      </w:r>
      <w:r w:rsidRPr="00C1262D">
        <w:rPr>
          <w:sz w:val="14"/>
          <w:szCs w:val="14"/>
        </w:rPr>
        <w:t>UTF</w:t>
      </w:r>
      <w:r w:rsidRPr="00ED3B0A">
        <w:rPr>
          <w:sz w:val="14"/>
          <w:szCs w:val="14"/>
          <w:lang w:val="ru-RU"/>
        </w:rPr>
        <w:t xml:space="preserve">-8" </w:t>
      </w:r>
      <w:r w:rsidRPr="00C1262D">
        <w:rPr>
          <w:sz w:val="14"/>
          <w:szCs w:val="14"/>
        </w:rPr>
        <w:t>language</w:t>
      </w:r>
      <w:r w:rsidRPr="00ED3B0A">
        <w:rPr>
          <w:sz w:val="14"/>
          <w:szCs w:val="14"/>
          <w:lang w:val="ru-RU"/>
        </w:rPr>
        <w:t>="</w:t>
      </w:r>
      <w:r w:rsidRPr="00C1262D">
        <w:rPr>
          <w:sz w:val="14"/>
          <w:szCs w:val="14"/>
        </w:rPr>
        <w:t>java</w:t>
      </w:r>
      <w:r w:rsidRPr="00ED3B0A">
        <w:rPr>
          <w:sz w:val="14"/>
          <w:szCs w:val="14"/>
          <w:lang w:val="ru-RU"/>
        </w:rPr>
        <w:t>" %&gt;</w:t>
      </w:r>
    </w:p>
    <w:p w14:paraId="3F18083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&lt;%@ taglib uri="http://java.sun.com/jsp/jstl/core" prefix="c" %&gt;</w:t>
      </w:r>
    </w:p>
    <w:p w14:paraId="18007430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&lt;html&gt;</w:t>
      </w:r>
    </w:p>
    <w:p w14:paraId="6476041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&lt;head&gt;</w:t>
      </w:r>
    </w:p>
    <w:p w14:paraId="1E88D2F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&lt;title&gt;Список видео&lt;/title&gt;</w:t>
      </w:r>
    </w:p>
    <w:p w14:paraId="0211D59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&lt;link rel="stylesheet" href="https://maxcdn.bootstrapcdn.com/bootstrap/3.3.5/css/bootstrap.min.css"</w:t>
      </w:r>
    </w:p>
    <w:p w14:paraId="013C2B33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integrity="sha512-dTfge/zgoMYpP7QbHy4gWMEGsbsdZeCXz7irItjcC3sPUFtf0kuFbDz/ixG7ArTxmDjLXDmezHubeNikyKGVyQ=="</w:t>
      </w:r>
    </w:p>
    <w:p w14:paraId="7C51E41F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crossorigin="anonymous"&gt;</w:t>
      </w:r>
    </w:p>
    <w:p w14:paraId="6CA96A9F" w14:textId="77777777" w:rsidR="00C1262D" w:rsidRPr="00C1262D" w:rsidRDefault="00C1262D" w:rsidP="00C1262D">
      <w:pPr>
        <w:rPr>
          <w:sz w:val="14"/>
          <w:szCs w:val="14"/>
        </w:rPr>
      </w:pPr>
    </w:p>
    <w:p w14:paraId="3A6C3C0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&lt;/head&gt;</w:t>
      </w:r>
    </w:p>
    <w:p w14:paraId="6548233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&lt;body&gt;</w:t>
      </w:r>
    </w:p>
    <w:p w14:paraId="1B7C2883" w14:textId="77777777" w:rsidR="00C1262D" w:rsidRPr="00C1262D" w:rsidRDefault="00C1262D" w:rsidP="00C1262D">
      <w:pPr>
        <w:rPr>
          <w:sz w:val="14"/>
          <w:szCs w:val="14"/>
        </w:rPr>
      </w:pPr>
    </w:p>
    <w:p w14:paraId="052AE52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&lt;h2&gt;Данные&lt;/h2&gt;</w:t>
      </w:r>
    </w:p>
    <w:p w14:paraId="59A618E1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&lt;table class="table table-striped"&gt;</w:t>
      </w:r>
    </w:p>
    <w:p w14:paraId="5415586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&lt;thead&gt;</w:t>
      </w:r>
    </w:p>
    <w:p w14:paraId="51EDAAD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&lt;tr&gt;</w:t>
      </w:r>
    </w:p>
    <w:p w14:paraId="25BF7C6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&lt;th&gt;Источник&lt;/th&gt;</w:t>
      </w:r>
    </w:p>
    <w:p w14:paraId="3E1553A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&lt;th&gt;Название&lt;/th&gt;</w:t>
      </w:r>
    </w:p>
    <w:p w14:paraId="53367F9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&lt;th&gt;Категория&lt;/th&gt;</w:t>
      </w:r>
    </w:p>
    <w:p w14:paraId="6CC9827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&lt;th&gt;Рейтинг&lt;/th&gt;</w:t>
      </w:r>
    </w:p>
    <w:p w14:paraId="09A0164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&lt;th&gt;Ссылка&lt;/th&gt;</w:t>
      </w:r>
    </w:p>
    <w:p w14:paraId="5D83A16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&lt;/tr&gt;</w:t>
      </w:r>
    </w:p>
    <w:p w14:paraId="1DD38658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&lt;/thead&gt;</w:t>
      </w:r>
    </w:p>
    <w:p w14:paraId="56D5B1F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&lt;tbody&gt;</w:t>
      </w:r>
    </w:p>
    <w:p w14:paraId="5F191BF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&lt;c:forEach var="video" items="${list}"&gt;</w:t>
      </w:r>
    </w:p>
    <w:p w14:paraId="61526DE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&lt;tr&gt;</w:t>
      </w:r>
    </w:p>
    <w:p w14:paraId="32501AD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&lt;td&gt;${video.source}&lt;/td&gt;</w:t>
      </w:r>
    </w:p>
    <w:p w14:paraId="462208E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&lt;td&gt;${video.title}&lt;/td&gt;</w:t>
      </w:r>
    </w:p>
    <w:p w14:paraId="22BCC0F1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&lt;td&gt;${video.category}&lt;/td&gt;</w:t>
      </w:r>
    </w:p>
    <w:p w14:paraId="3E429F6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&lt;td&gt;${video.rating}&lt;/td&gt;</w:t>
      </w:r>
    </w:p>
    <w:p w14:paraId="1CEA7263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&lt;td&gt;&lt;a href="${video.url}" target="_new"&gt;Смотреть&lt;/a&gt;&lt;/td&gt;</w:t>
      </w:r>
    </w:p>
    <w:p w14:paraId="69330160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&lt;/tr&gt;</w:t>
      </w:r>
    </w:p>
    <w:p w14:paraId="64C8AFAB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&lt;/c:forEach&gt;</w:t>
      </w:r>
    </w:p>
    <w:p w14:paraId="02080D4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&lt;/tbody&gt;</w:t>
      </w:r>
    </w:p>
    <w:p w14:paraId="6E690435" w14:textId="23ADC71A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&lt;/table&gt;</w:t>
      </w:r>
    </w:p>
    <w:p w14:paraId="7C60197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&lt;/body&gt;</w:t>
      </w:r>
    </w:p>
    <w:p w14:paraId="5D7B4C8A" w14:textId="0DBDCD84" w:rsid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&lt;/html&gt;</w:t>
      </w:r>
    </w:p>
    <w:p w14:paraId="7DCB4E7A" w14:textId="77777777" w:rsidR="00924DD1" w:rsidRDefault="00924DD1" w:rsidP="00C1262D">
      <w:pPr>
        <w:rPr>
          <w:sz w:val="14"/>
          <w:szCs w:val="14"/>
        </w:rPr>
      </w:pPr>
    </w:p>
    <w:p w14:paraId="58C8C010" w14:textId="49BF2759" w:rsidR="00924DD1" w:rsidRDefault="00924DD1" w:rsidP="008F445A">
      <w:pPr>
        <w:pStyle w:val="3"/>
      </w:pPr>
      <w:r w:rsidRPr="00B47EA0">
        <w:rPr>
          <w:lang w:val="ru-RU"/>
        </w:rPr>
        <w:t xml:space="preserve">Включаем поддержку </w:t>
      </w:r>
      <w:r>
        <w:t>CDI</w:t>
      </w:r>
      <w:r w:rsidR="00A139D1">
        <w:t xml:space="preserve"> – beans.xml</w:t>
      </w:r>
    </w:p>
    <w:p w14:paraId="1515CFD3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>&lt;?xml version="1.0" encoding="UTF-8"?&gt;</w:t>
      </w:r>
    </w:p>
    <w:p w14:paraId="2B0FE935" w14:textId="18DD4868" w:rsidR="00924DD1" w:rsidRPr="00924DD1" w:rsidRDefault="00136746" w:rsidP="00924DD1">
      <w:pPr>
        <w:pStyle w:val="a0"/>
        <w:ind w:left="0"/>
        <w:rPr>
          <w:sz w:val="14"/>
          <w:szCs w:val="14"/>
        </w:rPr>
      </w:pPr>
      <w:r w:rsidRPr="00136746">
        <w:rPr>
          <w:sz w:val="14"/>
          <w:szCs w:val="14"/>
        </w:rPr>
        <w:t>&lt;!-- enable CDI  --&gt;</w:t>
      </w:r>
      <w:r>
        <w:rPr>
          <w:sz w:val="14"/>
          <w:szCs w:val="14"/>
        </w:rPr>
        <w:br/>
      </w:r>
      <w:r w:rsidR="00924DD1" w:rsidRPr="00924DD1">
        <w:rPr>
          <w:sz w:val="14"/>
          <w:szCs w:val="14"/>
        </w:rPr>
        <w:t>&lt;beans xmlns="http://xmlns.jcp.org/xml/ns/javaee" xmlns:xsi="http://www.w3.org/2001/XMLSchema-instance"</w:t>
      </w:r>
    </w:p>
    <w:p w14:paraId="1C726C0D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xsi:schemaLocation="</w:t>
      </w:r>
    </w:p>
    <w:p w14:paraId="6CA7ECE0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 http://xmlns.jcp.org/xml/ns/javaee</w:t>
      </w:r>
    </w:p>
    <w:p w14:paraId="01372DC6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 http://xmlns.jcp.org/xml/ns/javaee/beans_1_1.xsd" bean-discovery-mode="all"&gt;</w:t>
      </w:r>
    </w:p>
    <w:p w14:paraId="287CF96F" w14:textId="3CE3BF73" w:rsid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>&lt;/beans&gt;</w:t>
      </w:r>
    </w:p>
    <w:p w14:paraId="6ED56B3C" w14:textId="77777777" w:rsidR="009F748C" w:rsidRDefault="009F748C" w:rsidP="00924DD1">
      <w:pPr>
        <w:pStyle w:val="a0"/>
        <w:ind w:left="0"/>
        <w:rPr>
          <w:sz w:val="14"/>
          <w:szCs w:val="14"/>
        </w:rPr>
      </w:pPr>
    </w:p>
    <w:p w14:paraId="0C7FDB0E" w14:textId="2B8F6950" w:rsidR="009F748C" w:rsidRDefault="009F748C" w:rsidP="009F748C">
      <w:pPr>
        <w:pStyle w:val="3"/>
      </w:pPr>
      <w:r>
        <w:rPr>
          <w:lang w:val="ru-RU"/>
        </w:rPr>
        <w:lastRenderedPageBreak/>
        <w:t>Дефолтный файл</w:t>
      </w:r>
      <w:r w:rsidR="00145FEC">
        <w:rPr>
          <w:lang w:val="ru-RU"/>
        </w:rPr>
        <w:t xml:space="preserve"> приложения</w:t>
      </w:r>
      <w:r>
        <w:rPr>
          <w:lang w:val="ru-RU"/>
        </w:rPr>
        <w:t xml:space="preserve"> – </w:t>
      </w:r>
      <w:r>
        <w:t>index.jsp</w:t>
      </w:r>
    </w:p>
    <w:p w14:paraId="2BE631A5" w14:textId="77777777" w:rsidR="008A3DFC" w:rsidRPr="008A3DFC" w:rsidRDefault="008A3DFC" w:rsidP="009F748C">
      <w:pPr>
        <w:rPr>
          <w:lang w:val="ru-RU"/>
        </w:rPr>
      </w:pPr>
    </w:p>
    <w:p w14:paraId="706A3041" w14:textId="77777777" w:rsidR="009F748C" w:rsidRPr="009F748C" w:rsidRDefault="009F748C" w:rsidP="009F748C">
      <w:pPr>
        <w:pStyle w:val="a0"/>
        <w:ind w:left="0"/>
        <w:rPr>
          <w:sz w:val="14"/>
          <w:szCs w:val="14"/>
        </w:rPr>
      </w:pPr>
      <w:r w:rsidRPr="009F748C">
        <w:rPr>
          <w:sz w:val="14"/>
          <w:szCs w:val="14"/>
        </w:rPr>
        <w:t>&lt;%@ page contentType="text/html;charset=UTF-8" language="java" %&gt;</w:t>
      </w:r>
    </w:p>
    <w:p w14:paraId="34CA3157" w14:textId="77777777" w:rsidR="009F748C" w:rsidRPr="009F748C" w:rsidRDefault="009F748C" w:rsidP="009F748C">
      <w:pPr>
        <w:pStyle w:val="a0"/>
        <w:ind w:left="0"/>
        <w:rPr>
          <w:sz w:val="14"/>
          <w:szCs w:val="14"/>
        </w:rPr>
      </w:pPr>
      <w:r w:rsidRPr="009F748C">
        <w:rPr>
          <w:sz w:val="14"/>
          <w:szCs w:val="14"/>
        </w:rPr>
        <w:t>&lt;html&gt;</w:t>
      </w:r>
    </w:p>
    <w:p w14:paraId="4BD396AB" w14:textId="77777777" w:rsidR="009F748C" w:rsidRPr="009F748C" w:rsidRDefault="009F748C" w:rsidP="009F748C">
      <w:pPr>
        <w:pStyle w:val="a0"/>
        <w:ind w:left="0"/>
        <w:rPr>
          <w:sz w:val="14"/>
          <w:szCs w:val="14"/>
        </w:rPr>
      </w:pPr>
      <w:r w:rsidRPr="009F748C">
        <w:rPr>
          <w:sz w:val="14"/>
          <w:szCs w:val="14"/>
        </w:rPr>
        <w:t>&lt;body&gt;</w:t>
      </w:r>
    </w:p>
    <w:p w14:paraId="0F480394" w14:textId="77777777" w:rsidR="009F748C" w:rsidRPr="009F748C" w:rsidRDefault="009F748C" w:rsidP="009F748C">
      <w:pPr>
        <w:pStyle w:val="a0"/>
        <w:ind w:left="0"/>
        <w:rPr>
          <w:sz w:val="14"/>
          <w:szCs w:val="14"/>
        </w:rPr>
      </w:pPr>
      <w:r w:rsidRPr="009F748C">
        <w:rPr>
          <w:sz w:val="14"/>
          <w:szCs w:val="14"/>
        </w:rPr>
        <w:t xml:space="preserve">    &lt;ul&gt;</w:t>
      </w:r>
    </w:p>
    <w:p w14:paraId="58BDF5FE" w14:textId="4CB77A20" w:rsidR="009F748C" w:rsidRPr="009F748C" w:rsidRDefault="009F748C" w:rsidP="009F748C">
      <w:pPr>
        <w:pStyle w:val="a0"/>
        <w:ind w:left="0"/>
        <w:rPr>
          <w:sz w:val="14"/>
          <w:szCs w:val="14"/>
        </w:rPr>
      </w:pPr>
      <w:r w:rsidRPr="009F748C">
        <w:rPr>
          <w:sz w:val="14"/>
          <w:szCs w:val="14"/>
        </w:rPr>
        <w:t xml:space="preserve">        &lt;li&gt;&lt;a href="${pageContext.request.contextPath}/video-list-servlet"&gt;Отображение списка видео&lt;/a&gt;&lt;/li&gt;</w:t>
      </w:r>
    </w:p>
    <w:p w14:paraId="0A92F814" w14:textId="77777777" w:rsidR="009F748C" w:rsidRPr="009F748C" w:rsidRDefault="009F748C" w:rsidP="009F748C">
      <w:pPr>
        <w:pStyle w:val="a0"/>
        <w:ind w:left="0"/>
        <w:rPr>
          <w:sz w:val="14"/>
          <w:szCs w:val="14"/>
        </w:rPr>
      </w:pPr>
      <w:r w:rsidRPr="009F748C">
        <w:rPr>
          <w:sz w:val="14"/>
          <w:szCs w:val="14"/>
        </w:rPr>
        <w:t xml:space="preserve">    &lt;/ul&gt;</w:t>
      </w:r>
    </w:p>
    <w:p w14:paraId="4343D2D5" w14:textId="77777777" w:rsidR="009F748C" w:rsidRPr="009F748C" w:rsidRDefault="009F748C" w:rsidP="009F748C">
      <w:pPr>
        <w:pStyle w:val="a0"/>
        <w:ind w:left="0"/>
        <w:rPr>
          <w:sz w:val="14"/>
          <w:szCs w:val="14"/>
        </w:rPr>
      </w:pPr>
      <w:r w:rsidRPr="009F748C">
        <w:rPr>
          <w:sz w:val="14"/>
          <w:szCs w:val="14"/>
        </w:rPr>
        <w:t>&lt;/body&gt;</w:t>
      </w:r>
    </w:p>
    <w:p w14:paraId="09970BF4" w14:textId="1BFC1EBB" w:rsidR="009F748C" w:rsidRDefault="009F748C" w:rsidP="009F748C">
      <w:pPr>
        <w:pStyle w:val="a0"/>
        <w:ind w:left="0"/>
        <w:rPr>
          <w:sz w:val="14"/>
          <w:szCs w:val="14"/>
        </w:rPr>
      </w:pPr>
      <w:r w:rsidRPr="009F748C">
        <w:rPr>
          <w:sz w:val="14"/>
          <w:szCs w:val="14"/>
        </w:rPr>
        <w:t>&lt;/html&gt;</w:t>
      </w:r>
    </w:p>
    <w:p w14:paraId="54B4ECD3" w14:textId="77777777" w:rsidR="0004527D" w:rsidRDefault="0004527D" w:rsidP="009F748C">
      <w:pPr>
        <w:pStyle w:val="a0"/>
        <w:ind w:left="0"/>
        <w:rPr>
          <w:sz w:val="14"/>
          <w:szCs w:val="14"/>
        </w:rPr>
      </w:pPr>
    </w:p>
    <w:p w14:paraId="3BEE2E0C" w14:textId="02AC1565" w:rsidR="0004527D" w:rsidRPr="00AD1888" w:rsidRDefault="0004527D" w:rsidP="0004527D">
      <w:pPr>
        <w:pStyle w:val="3"/>
        <w:rPr>
          <w:lang w:val="ru-RU"/>
        </w:rPr>
      </w:pPr>
      <w:r>
        <w:rPr>
          <w:lang w:val="ru-RU"/>
        </w:rPr>
        <w:t xml:space="preserve">Файл конфигурации веб приложения - </w:t>
      </w:r>
      <w:r>
        <w:t>web</w:t>
      </w:r>
      <w:r w:rsidRPr="0004527D">
        <w:rPr>
          <w:lang w:val="ru-RU"/>
        </w:rPr>
        <w:t>.</w:t>
      </w:r>
      <w:r>
        <w:t>xml</w:t>
      </w:r>
    </w:p>
    <w:p w14:paraId="50CCEA1E" w14:textId="067F5B38" w:rsidR="0004527D" w:rsidRPr="0004527D" w:rsidRDefault="0004527D" w:rsidP="0004527D">
      <w:pPr>
        <w:rPr>
          <w:lang w:val="ru-RU"/>
        </w:rPr>
      </w:pPr>
      <w:r>
        <w:rPr>
          <w:lang w:val="ru-RU"/>
        </w:rPr>
        <w:t xml:space="preserve">Пока у нас пустой файл, но дальше нам понадобится для конфигурации </w:t>
      </w:r>
      <w:r w:rsidR="00DB02E1">
        <w:rPr>
          <w:lang w:val="ru-RU"/>
        </w:rPr>
        <w:t>метода аутентификации</w:t>
      </w:r>
      <w:r>
        <w:rPr>
          <w:lang w:val="ru-RU"/>
        </w:rPr>
        <w:t>.</w:t>
      </w:r>
    </w:p>
    <w:p w14:paraId="613A8B14" w14:textId="77777777" w:rsidR="0004527D" w:rsidRPr="0004527D" w:rsidRDefault="0004527D" w:rsidP="0004527D">
      <w:pPr>
        <w:rPr>
          <w:lang w:val="ru-RU"/>
        </w:rPr>
      </w:pPr>
    </w:p>
    <w:p w14:paraId="6555CFF3" w14:textId="77777777" w:rsidR="0004527D" w:rsidRP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>&lt;web-app version="3.0" xmlns="http://java.sun.com/xml/ns/javaee"</w:t>
      </w:r>
    </w:p>
    <w:p w14:paraId="2817776B" w14:textId="77777777" w:rsidR="0004527D" w:rsidRP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         xmlns:xsi="http://www.w3.org/2001/XMLSchema-instance"</w:t>
      </w:r>
    </w:p>
    <w:p w14:paraId="51ADE0FE" w14:textId="5C78C6FF" w:rsidR="0004527D" w:rsidRP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         xsi:schemaLocation="http://java.sun.com/xml/ns/javaee http://java.sun.com/</w:t>
      </w:r>
      <w:r w:rsidR="00241FC9">
        <w:rPr>
          <w:sz w:val="14"/>
          <w:szCs w:val="14"/>
        </w:rPr>
        <w:t>xml/ns/javaee/web-app_3_0.xsd"&gt;</w:t>
      </w:r>
    </w:p>
    <w:p w14:paraId="1EBD65F0" w14:textId="5E32755A" w:rsid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>&lt;/web-app&gt;</w:t>
      </w:r>
    </w:p>
    <w:p w14:paraId="76129803" w14:textId="77777777" w:rsidR="00A91627" w:rsidRDefault="00A91627" w:rsidP="00A91627">
      <w:pPr>
        <w:rPr>
          <w:lang w:val="ru-RU"/>
        </w:rPr>
      </w:pPr>
    </w:p>
    <w:p w14:paraId="6A8F56E4" w14:textId="7A5B248D" w:rsidR="00A91627" w:rsidRPr="00A91627" w:rsidRDefault="00A91627" w:rsidP="008F445A">
      <w:pPr>
        <w:pStyle w:val="3"/>
        <w:rPr>
          <w:lang w:val="ru-RU"/>
        </w:rPr>
      </w:pPr>
      <w:r w:rsidRPr="00A91627">
        <w:rPr>
          <w:lang w:val="ru-RU"/>
        </w:rPr>
        <w:t>Сборка и деплой</w:t>
      </w:r>
    </w:p>
    <w:p w14:paraId="6BEF3F3A" w14:textId="2ABC4DA3" w:rsidR="008F445A" w:rsidRDefault="00A91627" w:rsidP="00A91627">
      <w:r>
        <w:rPr>
          <w:lang w:val="ru-RU"/>
        </w:rPr>
        <w:t xml:space="preserve">Собираем проект через </w:t>
      </w:r>
      <w:r>
        <w:t xml:space="preserve">maven: </w:t>
      </w:r>
      <w:r w:rsidRPr="00D70C9F">
        <w:rPr>
          <w:i/>
        </w:rPr>
        <w:t>mvn</w:t>
      </w:r>
      <w:r w:rsidRPr="00D70C9F">
        <w:rPr>
          <w:i/>
          <w:lang w:val="ru-RU"/>
        </w:rPr>
        <w:t xml:space="preserve"> </w:t>
      </w:r>
      <w:r w:rsidRPr="00D70C9F">
        <w:rPr>
          <w:i/>
        </w:rPr>
        <w:t>clean</w:t>
      </w:r>
      <w:r w:rsidRPr="00D70C9F">
        <w:rPr>
          <w:i/>
          <w:lang w:val="ru-RU"/>
        </w:rPr>
        <w:t xml:space="preserve"> </w:t>
      </w:r>
      <w:r w:rsidRPr="00D70C9F">
        <w:rPr>
          <w:i/>
        </w:rPr>
        <w:t>install</w:t>
      </w:r>
      <w:r>
        <w:t>.</w:t>
      </w:r>
    </w:p>
    <w:p w14:paraId="07FF5CC5" w14:textId="77777777" w:rsidR="008F445A" w:rsidRDefault="008F445A" w:rsidP="00A91627"/>
    <w:p w14:paraId="1D49AF99" w14:textId="77777777" w:rsidR="00474D5F" w:rsidRDefault="00474D5F" w:rsidP="00A91627">
      <w:pPr>
        <w:rPr>
          <w:lang w:val="ru-RU"/>
        </w:rPr>
      </w:pPr>
      <w:r>
        <w:rPr>
          <w:lang w:val="ru-RU"/>
        </w:rPr>
        <w:t>Деплоим собранное приложение в сервер прило</w:t>
      </w:r>
      <w:r w:rsidR="008F445A">
        <w:rPr>
          <w:lang w:val="ru-RU"/>
        </w:rPr>
        <w:t>жение</w:t>
      </w:r>
      <w:r>
        <w:rPr>
          <w:lang w:val="ru-RU"/>
        </w:rPr>
        <w:t xml:space="preserve"> в сервер</w:t>
      </w:r>
      <w:r w:rsidR="008F445A">
        <w:rPr>
          <w:lang w:val="ru-RU"/>
        </w:rPr>
        <w:t xml:space="preserve"> </w:t>
      </w:r>
      <w:r w:rsidR="008F445A">
        <w:t>WildFly</w:t>
      </w:r>
      <w:r>
        <w:rPr>
          <w:lang w:val="ru-RU"/>
        </w:rPr>
        <w:t xml:space="preserve">. Для этого копируем собранный </w:t>
      </w:r>
      <w:r w:rsidRPr="00D70C9F">
        <w:rPr>
          <w:i/>
        </w:rPr>
        <w:t>video</w:t>
      </w:r>
      <w:r w:rsidRPr="00D70C9F">
        <w:rPr>
          <w:i/>
          <w:lang w:val="ru-RU"/>
        </w:rPr>
        <w:t>-</w:t>
      </w:r>
      <w:r w:rsidRPr="00D70C9F">
        <w:rPr>
          <w:i/>
        </w:rPr>
        <w:t>app</w:t>
      </w:r>
      <w:r w:rsidRPr="00D70C9F">
        <w:rPr>
          <w:i/>
          <w:lang w:val="ru-RU"/>
        </w:rPr>
        <w:t>.</w:t>
      </w:r>
      <w:r w:rsidRPr="00D70C9F">
        <w:rPr>
          <w:i/>
        </w:rPr>
        <w:t>war</w:t>
      </w:r>
      <w:r w:rsidRPr="00474D5F">
        <w:rPr>
          <w:lang w:val="ru-RU"/>
        </w:rPr>
        <w:t xml:space="preserve"> </w:t>
      </w:r>
      <w:r>
        <w:rPr>
          <w:lang w:val="ru-RU"/>
        </w:rPr>
        <w:t>в</w:t>
      </w:r>
      <w:r w:rsidRPr="00474D5F">
        <w:rPr>
          <w:lang w:val="ru-RU"/>
        </w:rPr>
        <w:t xml:space="preserve"> </w:t>
      </w:r>
      <w:r w:rsidRPr="00D70C9F">
        <w:rPr>
          <w:i/>
          <w:lang w:val="ru-RU"/>
        </w:rPr>
        <w:t>${</w:t>
      </w:r>
      <w:r w:rsidRPr="00D70C9F">
        <w:rPr>
          <w:i/>
        </w:rPr>
        <w:t>WildFlyHome</w:t>
      </w:r>
      <w:r w:rsidRPr="00D70C9F">
        <w:rPr>
          <w:i/>
          <w:lang w:val="ru-RU"/>
        </w:rPr>
        <w:t>}/</w:t>
      </w:r>
      <w:r w:rsidR="008F445A" w:rsidRPr="00D70C9F">
        <w:rPr>
          <w:i/>
        </w:rPr>
        <w:t>standalone</w:t>
      </w:r>
      <w:r w:rsidR="008F445A" w:rsidRPr="00D70C9F">
        <w:rPr>
          <w:i/>
          <w:lang w:val="ru-RU"/>
        </w:rPr>
        <w:t>/</w:t>
      </w:r>
      <w:r w:rsidRPr="00D70C9F">
        <w:rPr>
          <w:i/>
        </w:rPr>
        <w:t>deployments</w:t>
      </w:r>
      <w:r w:rsidRPr="00474D5F">
        <w:rPr>
          <w:lang w:val="ru-RU"/>
        </w:rPr>
        <w:t>.</w:t>
      </w:r>
    </w:p>
    <w:p w14:paraId="37BD2C12" w14:textId="77777777" w:rsidR="00474D5F" w:rsidRDefault="00474D5F" w:rsidP="00A91627">
      <w:pPr>
        <w:rPr>
          <w:lang w:val="ru-RU"/>
        </w:rPr>
      </w:pPr>
    </w:p>
    <w:p w14:paraId="227384EB" w14:textId="62663075" w:rsidR="00B85A01" w:rsidRDefault="00D21BD1" w:rsidP="00A91627">
      <w:pPr>
        <w:rPr>
          <w:lang w:val="ru-RU"/>
        </w:rPr>
      </w:pPr>
      <w:r>
        <w:rPr>
          <w:lang w:val="ru-RU"/>
        </w:rPr>
        <w:t>В броузере открываем</w:t>
      </w:r>
      <w:r w:rsidR="00474D5F">
        <w:rPr>
          <w:lang w:val="ru-RU"/>
        </w:rPr>
        <w:t xml:space="preserve"> страницу</w:t>
      </w:r>
      <w:r w:rsidR="00474D5F" w:rsidRPr="00241FC9">
        <w:rPr>
          <w:lang w:val="ru-RU"/>
        </w:rPr>
        <w:t xml:space="preserve"> </w:t>
      </w:r>
      <w:hyperlink r:id="rId20" w:history="1">
        <w:r w:rsidR="00244AE2" w:rsidRPr="004808C5">
          <w:rPr>
            <w:rStyle w:val="a6"/>
          </w:rPr>
          <w:t>http</w:t>
        </w:r>
        <w:r w:rsidR="00244AE2" w:rsidRPr="004808C5">
          <w:rPr>
            <w:rStyle w:val="a6"/>
            <w:lang w:val="ru-RU"/>
          </w:rPr>
          <w:t>://</w:t>
        </w:r>
        <w:r w:rsidR="00244AE2" w:rsidRPr="004808C5">
          <w:rPr>
            <w:rStyle w:val="a6"/>
          </w:rPr>
          <w:t>localhost</w:t>
        </w:r>
        <w:r w:rsidR="00244AE2" w:rsidRPr="004808C5">
          <w:rPr>
            <w:rStyle w:val="a6"/>
            <w:lang w:val="ru-RU"/>
          </w:rPr>
          <w:t>:8080/</w:t>
        </w:r>
        <w:r w:rsidR="00244AE2" w:rsidRPr="004808C5">
          <w:rPr>
            <w:rStyle w:val="a6"/>
          </w:rPr>
          <w:t>video</w:t>
        </w:r>
        <w:r w:rsidR="00244AE2" w:rsidRPr="004808C5">
          <w:rPr>
            <w:rStyle w:val="a6"/>
            <w:lang w:val="ru-RU"/>
          </w:rPr>
          <w:t>-</w:t>
        </w:r>
        <w:r w:rsidR="00244AE2" w:rsidRPr="004808C5">
          <w:rPr>
            <w:rStyle w:val="a6"/>
          </w:rPr>
          <w:t>app</w:t>
        </w:r>
        <w:r w:rsidR="00244AE2" w:rsidRPr="004808C5">
          <w:rPr>
            <w:rStyle w:val="a6"/>
            <w:lang w:val="ru-RU"/>
          </w:rPr>
          <w:t>/video-list-servlet</w:t>
        </w:r>
      </w:hyperlink>
      <w:r w:rsidR="00244AE2">
        <w:rPr>
          <w:lang w:val="ru-RU"/>
        </w:rPr>
        <w:t xml:space="preserve"> </w:t>
      </w:r>
      <w:r w:rsidR="00244AE2" w:rsidRPr="00244AE2">
        <w:rPr>
          <w:sz w:val="14"/>
          <w:szCs w:val="14"/>
          <w:lang w:val="ru-RU"/>
        </w:rPr>
        <w:t xml:space="preserve"> </w:t>
      </w:r>
      <w:r>
        <w:rPr>
          <w:lang w:val="ru-RU"/>
        </w:rPr>
        <w:t xml:space="preserve"> и проверя</w:t>
      </w:r>
      <w:r w:rsidR="00244AE2">
        <w:rPr>
          <w:lang w:val="ru-RU"/>
        </w:rPr>
        <w:t xml:space="preserve">ем, что </w:t>
      </w:r>
      <w:r w:rsidR="00E13161">
        <w:rPr>
          <w:lang w:val="ru-RU"/>
        </w:rPr>
        <w:t>страница отображается корректно</w:t>
      </w:r>
      <w:r w:rsidR="00244AE2">
        <w:rPr>
          <w:lang w:val="ru-RU"/>
        </w:rPr>
        <w:t>.</w:t>
      </w:r>
    </w:p>
    <w:p w14:paraId="6CC7F65A" w14:textId="77777777" w:rsidR="00B85A01" w:rsidRDefault="00B85A01" w:rsidP="00A91627">
      <w:pPr>
        <w:rPr>
          <w:lang w:val="ru-RU"/>
        </w:rPr>
      </w:pPr>
    </w:p>
    <w:p w14:paraId="67BE5C25" w14:textId="003D12E2" w:rsidR="005A6C9A" w:rsidRPr="004418ED" w:rsidRDefault="00B85A01" w:rsidP="005A6C9A">
      <w:pPr>
        <w:rPr>
          <w:lang w:val="ru-RU"/>
        </w:rPr>
      </w:pPr>
      <w:r>
        <w:rPr>
          <w:noProof/>
        </w:rPr>
        <w:drawing>
          <wp:inline distT="0" distB="0" distL="0" distR="0" wp14:anchorId="34AB45B7" wp14:editId="0CC3F679">
            <wp:extent cx="5940425" cy="1464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627" w:rsidRPr="008F445A">
        <w:rPr>
          <w:lang w:val="ru-RU"/>
        </w:rPr>
        <w:br/>
      </w:r>
    </w:p>
    <w:p w14:paraId="27CDD960" w14:textId="7013F7EA" w:rsidR="004F2C35" w:rsidRDefault="004F2C35" w:rsidP="004F2C35">
      <w:pPr>
        <w:pStyle w:val="2"/>
      </w:pPr>
      <w:bookmarkStart w:id="1" w:name="h.p4mapjobw2fd" w:colFirst="0" w:colLast="0"/>
      <w:bookmarkEnd w:id="1"/>
      <w:r w:rsidRPr="004F2C35">
        <w:t>Установка и конфигурация сервера KeyCloak</w:t>
      </w:r>
    </w:p>
    <w:p w14:paraId="1838AA1F" w14:textId="280719DB" w:rsidR="00030561" w:rsidRPr="00030561" w:rsidRDefault="00030561" w:rsidP="00030561">
      <w:pPr>
        <w:pStyle w:val="3"/>
      </w:pPr>
      <w:r>
        <w:rPr>
          <w:lang w:val="ru-RU"/>
        </w:rPr>
        <w:t xml:space="preserve">Установка </w:t>
      </w:r>
      <w:r>
        <w:t xml:space="preserve">KeyCloak </w:t>
      </w:r>
      <w:r>
        <w:rPr>
          <w:lang w:val="ru-RU"/>
        </w:rPr>
        <w:t xml:space="preserve">в </w:t>
      </w:r>
      <w:r>
        <w:t>WildFly</w:t>
      </w:r>
    </w:p>
    <w:p w14:paraId="2082214C" w14:textId="1A7CD4B9" w:rsidR="004F2C35" w:rsidRPr="00030561" w:rsidRDefault="00030561" w:rsidP="004F2C35">
      <w:pPr>
        <w:rPr>
          <w:lang w:val="ru-RU"/>
        </w:rPr>
      </w:pPr>
      <w:r>
        <w:rPr>
          <w:lang w:val="ru-RU"/>
        </w:rPr>
        <w:t>Шаги взяты из инструкции (</w:t>
      </w:r>
      <w:hyperlink r:id="rId22" w:history="1">
        <w:r w:rsidRPr="004808C5">
          <w:rPr>
            <w:rStyle w:val="a6"/>
            <w:lang w:val="ru-RU"/>
          </w:rPr>
          <w:t>http://keycloak.github.io/docs/userguide/keycloak-server/html_single/index.html</w:t>
        </w:r>
      </w:hyperlink>
      <w:r>
        <w:rPr>
          <w:rStyle w:val="a6"/>
          <w:lang w:val="ru-RU"/>
        </w:rPr>
        <w:t>)</w:t>
      </w:r>
      <w:r w:rsidRPr="00030561">
        <w:rPr>
          <w:rStyle w:val="a6"/>
          <w:lang w:val="ru-RU"/>
        </w:rPr>
        <w:t xml:space="preserve">: </w:t>
      </w:r>
      <w:r w:rsidR="004C5264">
        <w:rPr>
          <w:rStyle w:val="a6"/>
          <w:lang w:val="ru-RU"/>
        </w:rPr>
        <w:br/>
      </w:r>
    </w:p>
    <w:p w14:paraId="491ABB5A" w14:textId="5AE923DE" w:rsidR="004F2C35" w:rsidRDefault="00DB1A27" w:rsidP="00B865F6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На сайте </w:t>
      </w:r>
      <w:r>
        <w:t>KeyCloak</w:t>
      </w:r>
      <w:r w:rsidR="00AB3CF4">
        <w:rPr>
          <w:lang w:val="ru-RU"/>
        </w:rPr>
        <w:t xml:space="preserve"> (</w:t>
      </w:r>
      <w:hyperlink r:id="rId23" w:history="1">
        <w:r w:rsidR="00AB3CF4" w:rsidRPr="004808C5">
          <w:rPr>
            <w:rStyle w:val="a6"/>
            <w:lang w:val="ru-RU"/>
          </w:rPr>
          <w:t>http://keycloak.jboss.org/keycloak/downloads</w:t>
        </w:r>
      </w:hyperlink>
      <w:r w:rsidR="00AB3CF4">
        <w:rPr>
          <w:lang w:val="ru-RU"/>
        </w:rPr>
        <w:t>)</w:t>
      </w:r>
      <w:r w:rsidRPr="00DB1A27">
        <w:rPr>
          <w:lang w:val="ru-RU"/>
        </w:rPr>
        <w:t xml:space="preserve"> </w:t>
      </w:r>
      <w:r>
        <w:rPr>
          <w:lang w:val="ru-RU"/>
        </w:rPr>
        <w:t xml:space="preserve">находим файл патча </w:t>
      </w:r>
      <w:r>
        <w:t>WildFly</w:t>
      </w:r>
      <w:r w:rsidRPr="00DB1A27">
        <w:rPr>
          <w:lang w:val="ru-RU"/>
        </w:rPr>
        <w:t xml:space="preserve"> </w:t>
      </w:r>
      <w:r>
        <w:rPr>
          <w:lang w:val="ru-RU"/>
        </w:rPr>
        <w:t xml:space="preserve">сервера. </w:t>
      </w:r>
      <w:r w:rsidR="00B865F6">
        <w:rPr>
          <w:lang w:val="ru-RU"/>
        </w:rPr>
        <w:t xml:space="preserve">Т.к. используем версию </w:t>
      </w:r>
      <w:r w:rsidR="00B865F6">
        <w:t>KeyCloak</w:t>
      </w:r>
      <w:r>
        <w:rPr>
          <w:lang w:val="ru-RU"/>
        </w:rPr>
        <w:t xml:space="preserve"> 1.6.1</w:t>
      </w:r>
      <w:r w:rsidR="00B865F6">
        <w:rPr>
          <w:lang w:val="ru-RU"/>
        </w:rPr>
        <w:t>,</w:t>
      </w:r>
      <w:r>
        <w:rPr>
          <w:lang w:val="ru-RU"/>
        </w:rPr>
        <w:t xml:space="preserve"> нужен файл </w:t>
      </w:r>
      <w:r w:rsidR="00B865F6" w:rsidRPr="00B865F6">
        <w:rPr>
          <w:lang w:val="ru-RU"/>
        </w:rPr>
        <w:t>keycloak-overlay-1.6.1.Final.zip</w:t>
      </w:r>
      <w:r>
        <w:rPr>
          <w:lang w:val="ru-RU"/>
        </w:rPr>
        <w:t>.</w:t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lastRenderedPageBreak/>
        <w:t xml:space="preserve">Скачиваем файл в </w:t>
      </w:r>
      <w:r w:rsidRPr="00B865F6">
        <w:rPr>
          <w:lang w:val="ru-RU"/>
        </w:rPr>
        <w:t>&lt;</w:t>
      </w:r>
      <w:r w:rsidRPr="00DB1A27">
        <w:t>WILDFLY</w:t>
      </w:r>
      <w:r w:rsidRPr="00B865F6">
        <w:rPr>
          <w:lang w:val="ru-RU"/>
        </w:rPr>
        <w:t>_</w:t>
      </w:r>
      <w:r w:rsidRPr="00DB1A27">
        <w:t>HOME</w:t>
      </w:r>
      <w:r w:rsidRPr="00B865F6">
        <w:rPr>
          <w:lang w:val="ru-RU"/>
        </w:rPr>
        <w:t>&gt;</w:t>
      </w:r>
      <w:r>
        <w:rPr>
          <w:lang w:val="ru-RU"/>
        </w:rPr>
        <w:t xml:space="preserve"> </w:t>
      </w:r>
      <w:r w:rsidRPr="00B865F6">
        <w:rPr>
          <w:lang w:val="ru-RU"/>
        </w:rPr>
        <w:t xml:space="preserve">и </w:t>
      </w:r>
      <w:r>
        <w:rPr>
          <w:lang w:val="ru-RU"/>
        </w:rPr>
        <w:t>распаковываем</w:t>
      </w:r>
      <w:r w:rsidRPr="00B865F6">
        <w:rPr>
          <w:lang w:val="ru-RU"/>
        </w:rPr>
        <w:t xml:space="preserve">. </w:t>
      </w:r>
      <w:r w:rsidR="00367AE3" w:rsidRPr="00B865F6">
        <w:rPr>
          <w:lang w:val="ru-RU"/>
        </w:rPr>
        <w:br/>
      </w:r>
      <w:r w:rsidR="00367AE3" w:rsidRPr="00B865F6">
        <w:rPr>
          <w:lang w:val="ru-RU"/>
        </w:rPr>
        <w:br/>
      </w:r>
      <w:r w:rsidR="00367AE3">
        <w:rPr>
          <w:lang w:val="ru-RU"/>
        </w:rPr>
        <w:t xml:space="preserve">Этим шагом мы установили сервер </w:t>
      </w:r>
      <w:r w:rsidR="00367AE3">
        <w:t>KeyCloak</w:t>
      </w:r>
      <w:r w:rsidR="00367AE3">
        <w:rPr>
          <w:lang w:val="ru-RU"/>
        </w:rPr>
        <w:t xml:space="preserve"> в </w:t>
      </w:r>
      <w:r w:rsidR="00367AE3">
        <w:t>WildFly</w:t>
      </w:r>
      <w:r w:rsidR="00367AE3" w:rsidRPr="00367AE3">
        <w:rPr>
          <w:lang w:val="ru-RU"/>
        </w:rPr>
        <w:t>.</w:t>
      </w:r>
      <w:r w:rsidR="00367AE3">
        <w:rPr>
          <w:lang w:val="ru-RU"/>
        </w:rPr>
        <w:t xml:space="preserve"> Приложение будет доступен по </w:t>
      </w:r>
      <w:r w:rsidR="00367AE3" w:rsidRPr="00367AE3">
        <w:rPr>
          <w:lang w:val="ru-RU"/>
        </w:rPr>
        <w:t xml:space="preserve">корневому контексту </w:t>
      </w:r>
      <w:r w:rsidR="00367AE3" w:rsidRPr="00367AE3">
        <w:rPr>
          <w:b/>
          <w:lang w:val="ru-RU"/>
        </w:rPr>
        <w:t>/</w:t>
      </w:r>
      <w:r w:rsidR="00367AE3" w:rsidRPr="00367AE3">
        <w:rPr>
          <w:b/>
        </w:rPr>
        <w:t>auth</w:t>
      </w:r>
      <w:r w:rsidR="00367AE3">
        <w:rPr>
          <w:lang w:val="ru-RU"/>
        </w:rPr>
        <w:t>.</w:t>
      </w:r>
    </w:p>
    <w:p w14:paraId="0285E13B" w14:textId="0A0D31B4" w:rsidR="001A3114" w:rsidRPr="001A3114" w:rsidRDefault="001A3114" w:rsidP="001A3114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Устанавливаем адаптер для поддержки </w:t>
      </w:r>
      <w:r>
        <w:t>KeyCloak</w:t>
      </w:r>
      <w:r w:rsidRPr="001A3114">
        <w:rPr>
          <w:lang w:val="ru-RU"/>
        </w:rPr>
        <w:t xml:space="preserve"> </w:t>
      </w:r>
      <w:r>
        <w:rPr>
          <w:lang w:val="ru-RU"/>
        </w:rPr>
        <w:t>в веб приложениях</w:t>
      </w:r>
    </w:p>
    <w:p w14:paraId="7173FF11" w14:textId="7420B87D" w:rsidR="001A3114" w:rsidRDefault="001A3114" w:rsidP="001A3114">
      <w:pPr>
        <w:pStyle w:val="a0"/>
        <w:numPr>
          <w:ilvl w:val="1"/>
          <w:numId w:val="16"/>
        </w:numPr>
        <w:rPr>
          <w:lang w:val="ru-RU"/>
        </w:rPr>
      </w:pPr>
      <w:r>
        <w:rPr>
          <w:lang w:val="ru-RU"/>
        </w:rPr>
        <w:t>Качаем</w:t>
      </w:r>
      <w:r w:rsidRPr="001A3114">
        <w:rPr>
          <w:lang w:val="ru-RU"/>
        </w:rPr>
        <w:t xml:space="preserve"> </w:t>
      </w:r>
      <w:r>
        <w:rPr>
          <w:lang w:val="ru-RU"/>
        </w:rPr>
        <w:t>адаптер</w:t>
      </w:r>
      <w:r w:rsidRPr="001A3114">
        <w:rPr>
          <w:lang w:val="ru-RU"/>
        </w:rPr>
        <w:t xml:space="preserve"> </w:t>
      </w:r>
      <w:r>
        <w:rPr>
          <w:lang w:val="ru-RU"/>
        </w:rPr>
        <w:t>для</w:t>
      </w:r>
      <w:r w:rsidRPr="001A3114">
        <w:rPr>
          <w:lang w:val="ru-RU"/>
        </w:rPr>
        <w:t xml:space="preserve"> </w:t>
      </w:r>
      <w:r>
        <w:t>wildfly</w:t>
      </w:r>
      <w:r>
        <w:rPr>
          <w:lang w:val="ru-RU"/>
        </w:rPr>
        <w:t>, файл</w:t>
      </w:r>
      <w:r w:rsidRPr="001A3114">
        <w:rPr>
          <w:lang w:val="ru-RU"/>
        </w:rPr>
        <w:t xml:space="preserve"> "</w:t>
      </w:r>
      <w:r w:rsidRPr="001A3114">
        <w:t>keycloak</w:t>
      </w:r>
      <w:r w:rsidRPr="001A3114">
        <w:rPr>
          <w:lang w:val="ru-RU"/>
        </w:rPr>
        <w:t>-</w:t>
      </w:r>
      <w:r w:rsidRPr="001A3114">
        <w:t>wf</w:t>
      </w:r>
      <w:r w:rsidRPr="001A3114">
        <w:rPr>
          <w:lang w:val="ru-RU"/>
        </w:rPr>
        <w:t>9-</w:t>
      </w:r>
      <w:r w:rsidRPr="001A3114">
        <w:t>adapter</w:t>
      </w:r>
      <w:r w:rsidRPr="001A3114">
        <w:rPr>
          <w:lang w:val="ru-RU"/>
        </w:rPr>
        <w:t>-</w:t>
      </w:r>
      <w:r w:rsidRPr="001A3114">
        <w:t>dist</w:t>
      </w:r>
      <w:r w:rsidRPr="001A3114">
        <w:rPr>
          <w:lang w:val="ru-RU"/>
        </w:rPr>
        <w:t>-1.6.1.</w:t>
      </w:r>
      <w:r w:rsidRPr="001A3114">
        <w:t>Final</w:t>
      </w:r>
      <w:r w:rsidRPr="001A3114">
        <w:rPr>
          <w:lang w:val="ru-RU"/>
        </w:rPr>
        <w:t>.</w:t>
      </w:r>
      <w:r w:rsidRPr="001A3114">
        <w:t>zip</w:t>
      </w:r>
      <w:r w:rsidRPr="001A3114">
        <w:rPr>
          <w:lang w:val="ru-RU"/>
        </w:rPr>
        <w:t xml:space="preserve">" </w:t>
      </w:r>
      <w:r>
        <w:rPr>
          <w:lang w:val="ru-RU"/>
        </w:rPr>
        <w:t xml:space="preserve">с сайта </w:t>
      </w:r>
      <w:r>
        <w:t>KeyCloak</w:t>
      </w:r>
      <w:r w:rsidRPr="001A3114">
        <w:rPr>
          <w:lang w:val="ru-RU"/>
        </w:rPr>
        <w:t xml:space="preserve"> -&gt; </w:t>
      </w:r>
      <w:hyperlink r:id="rId24" w:history="1">
        <w:r w:rsidRPr="001A3114">
          <w:rPr>
            <w:rStyle w:val="a6"/>
          </w:rPr>
          <w:t>http</w:t>
        </w:r>
        <w:r w:rsidRPr="001A3114">
          <w:rPr>
            <w:rStyle w:val="a6"/>
            <w:lang w:val="ru-RU"/>
          </w:rPr>
          <w:t>://</w:t>
        </w:r>
        <w:r w:rsidRPr="001A3114">
          <w:rPr>
            <w:rStyle w:val="a6"/>
          </w:rPr>
          <w:t>keycloak</w:t>
        </w:r>
        <w:r w:rsidRPr="001A3114">
          <w:rPr>
            <w:rStyle w:val="a6"/>
            <w:lang w:val="ru-RU"/>
          </w:rPr>
          <w:t>.</w:t>
        </w:r>
        <w:r w:rsidRPr="001A3114">
          <w:rPr>
            <w:rStyle w:val="a6"/>
          </w:rPr>
          <w:t>jboss</w:t>
        </w:r>
        <w:r w:rsidRPr="001A3114">
          <w:rPr>
            <w:rStyle w:val="a6"/>
            <w:lang w:val="ru-RU"/>
          </w:rPr>
          <w:t>.</w:t>
        </w:r>
        <w:r w:rsidRPr="001A3114">
          <w:rPr>
            <w:rStyle w:val="a6"/>
          </w:rPr>
          <w:t>org</w:t>
        </w:r>
        <w:r w:rsidRPr="001A3114">
          <w:rPr>
            <w:rStyle w:val="a6"/>
            <w:lang w:val="ru-RU"/>
          </w:rPr>
          <w:t>/</w:t>
        </w:r>
        <w:r w:rsidRPr="001A3114">
          <w:rPr>
            <w:rStyle w:val="a6"/>
          </w:rPr>
          <w:t>keycloak</w:t>
        </w:r>
        <w:r w:rsidRPr="001A3114">
          <w:rPr>
            <w:rStyle w:val="a6"/>
            <w:lang w:val="ru-RU"/>
          </w:rPr>
          <w:t>/</w:t>
        </w:r>
        <w:r w:rsidRPr="001A3114">
          <w:rPr>
            <w:rStyle w:val="a6"/>
          </w:rPr>
          <w:t>downloads</w:t>
        </w:r>
        <w:r w:rsidRPr="001A3114">
          <w:rPr>
            <w:rStyle w:val="a6"/>
            <w:lang w:val="ru-RU"/>
          </w:rPr>
          <w:t>.</w:t>
        </w:r>
        <w:r w:rsidRPr="001A3114">
          <w:rPr>
            <w:rStyle w:val="a6"/>
          </w:rPr>
          <w:t>html</w:t>
        </w:r>
        <w:r w:rsidRPr="001A3114">
          <w:rPr>
            <w:rStyle w:val="a6"/>
            <w:lang w:val="ru-RU"/>
          </w:rPr>
          <w:t>?</w:t>
        </w:r>
        <w:r w:rsidRPr="001A3114">
          <w:rPr>
            <w:rStyle w:val="a6"/>
          </w:rPr>
          <w:t>dir</w:t>
        </w:r>
        <w:r w:rsidRPr="001A3114">
          <w:rPr>
            <w:rStyle w:val="a6"/>
            <w:lang w:val="ru-RU"/>
          </w:rPr>
          <w:t>=0%3</w:t>
        </w:r>
        <w:r w:rsidRPr="001A3114">
          <w:rPr>
            <w:rStyle w:val="a6"/>
          </w:rPr>
          <w:t>Dadapters</w:t>
        </w:r>
        <w:r w:rsidRPr="001A3114">
          <w:rPr>
            <w:rStyle w:val="a6"/>
            <w:lang w:val="ru-RU"/>
          </w:rPr>
          <w:t>/</w:t>
        </w:r>
        <w:r w:rsidRPr="001A3114">
          <w:rPr>
            <w:rStyle w:val="a6"/>
          </w:rPr>
          <w:t>keycloak</w:t>
        </w:r>
        <w:r w:rsidRPr="001A3114">
          <w:rPr>
            <w:rStyle w:val="a6"/>
            <w:lang w:val="ru-RU"/>
          </w:rPr>
          <w:t>-</w:t>
        </w:r>
        <w:r w:rsidRPr="001A3114">
          <w:rPr>
            <w:rStyle w:val="a6"/>
          </w:rPr>
          <w:t>oidc</w:t>
        </w:r>
        <w:r w:rsidRPr="001A3114">
          <w:rPr>
            <w:rStyle w:val="a6"/>
            <w:lang w:val="ru-RU"/>
          </w:rPr>
          <w:t>%3</w:t>
        </w:r>
        <w:r w:rsidRPr="001A3114">
          <w:rPr>
            <w:rStyle w:val="a6"/>
          </w:rPr>
          <w:t>B</w:t>
        </w:r>
      </w:hyperlink>
      <w:r w:rsidRPr="001A3114">
        <w:rPr>
          <w:lang w:val="ru-RU"/>
        </w:rPr>
        <w:t xml:space="preserve"> </w:t>
      </w:r>
      <w:r>
        <w:rPr>
          <w:lang w:val="ru-RU"/>
        </w:rPr>
        <w:br/>
        <w:t xml:space="preserve">Скачиваем файл в </w:t>
      </w:r>
      <w:r w:rsidRPr="001A3114">
        <w:rPr>
          <w:lang w:val="ru-RU"/>
        </w:rPr>
        <w:t>&lt;</w:t>
      </w:r>
      <w:r w:rsidRPr="00DB1A27">
        <w:t>WILDFLY</w:t>
      </w:r>
      <w:r w:rsidRPr="001A3114">
        <w:rPr>
          <w:lang w:val="ru-RU"/>
        </w:rPr>
        <w:t>_</w:t>
      </w:r>
      <w:r w:rsidRPr="00DB1A27">
        <w:t>HOME</w:t>
      </w:r>
      <w:r w:rsidRPr="001A3114">
        <w:rPr>
          <w:lang w:val="ru-RU"/>
        </w:rPr>
        <w:t>&gt;</w:t>
      </w:r>
      <w:r>
        <w:rPr>
          <w:lang w:val="ru-RU"/>
        </w:rPr>
        <w:t xml:space="preserve"> </w:t>
      </w:r>
      <w:r w:rsidRPr="001A3114">
        <w:rPr>
          <w:lang w:val="ru-RU"/>
        </w:rPr>
        <w:t xml:space="preserve">и </w:t>
      </w:r>
      <w:r>
        <w:rPr>
          <w:lang w:val="ru-RU"/>
        </w:rPr>
        <w:t>распаковываем</w:t>
      </w:r>
      <w:r w:rsidRPr="001A3114">
        <w:rPr>
          <w:lang w:val="ru-RU"/>
        </w:rPr>
        <w:t>.</w:t>
      </w:r>
    </w:p>
    <w:p w14:paraId="576F4286" w14:textId="77777777" w:rsidR="00367AE3" w:rsidRDefault="00367AE3" w:rsidP="00367AE3">
      <w:pPr>
        <w:pStyle w:val="a0"/>
        <w:rPr>
          <w:lang w:val="ru-RU"/>
        </w:rPr>
      </w:pPr>
    </w:p>
    <w:p w14:paraId="6257F04F" w14:textId="493CD555" w:rsidR="00367AE3" w:rsidRPr="00367AE3" w:rsidRDefault="007B1077" w:rsidP="00367AE3">
      <w:pPr>
        <w:pStyle w:val="a0"/>
        <w:rPr>
          <w:lang w:val="ru-RU"/>
        </w:rPr>
      </w:pPr>
      <w:r>
        <w:rPr>
          <w:lang w:val="ru-RU"/>
        </w:rPr>
        <w:t>П</w:t>
      </w:r>
      <w:r w:rsidR="00367AE3">
        <w:rPr>
          <w:lang w:val="ru-RU"/>
        </w:rPr>
        <w:t xml:space="preserve">одключили возможность использовать </w:t>
      </w:r>
      <w:r w:rsidR="00367AE3">
        <w:t>KeyCloak</w:t>
      </w:r>
      <w:r w:rsidR="00367AE3">
        <w:rPr>
          <w:lang w:val="ru-RU"/>
        </w:rPr>
        <w:t xml:space="preserve"> в настройке безопасности приложений (будет понятно чуть позже).</w:t>
      </w:r>
    </w:p>
    <w:p w14:paraId="0A7C7DC9" w14:textId="77777777" w:rsidR="00BA58B3" w:rsidRDefault="00BA58B3" w:rsidP="00BA58B3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Подключаем </w:t>
      </w:r>
      <w:r>
        <w:t>KeyCloak</w:t>
      </w:r>
      <w:r w:rsidRPr="00AB3CF4">
        <w:rPr>
          <w:lang w:val="ru-RU"/>
        </w:rPr>
        <w:t xml:space="preserve"> </w:t>
      </w:r>
      <w:r>
        <w:rPr>
          <w:lang w:val="ru-RU"/>
        </w:rPr>
        <w:t xml:space="preserve">к дефолтному профилю </w:t>
      </w:r>
      <w:r>
        <w:t>WildFly</w:t>
      </w:r>
      <w:r w:rsidRPr="00AB3CF4">
        <w:rPr>
          <w:lang w:val="ru-RU"/>
        </w:rPr>
        <w:t>:</w:t>
      </w:r>
    </w:p>
    <w:p w14:paraId="64F22C22" w14:textId="53E64C48" w:rsidR="00BA58B3" w:rsidRPr="00AB3CF4" w:rsidRDefault="00BA58B3" w:rsidP="00BA58B3">
      <w:pPr>
        <w:pStyle w:val="a0"/>
        <w:numPr>
          <w:ilvl w:val="1"/>
          <w:numId w:val="16"/>
        </w:numPr>
      </w:pPr>
      <w:r w:rsidRPr="00AB3CF4">
        <w:rPr>
          <w:lang w:val="ru-RU"/>
        </w:rPr>
        <w:t>Запускаем</w:t>
      </w:r>
      <w:r w:rsidRPr="00AB3CF4">
        <w:t xml:space="preserve"> </w:t>
      </w:r>
      <w:r>
        <w:t>WildFly :</w:t>
      </w:r>
      <w:r w:rsidRPr="00AB3CF4">
        <w:t xml:space="preserve"> </w:t>
      </w:r>
      <w:r w:rsidRPr="00AB3CF4">
        <w:rPr>
          <w:i/>
        </w:rPr>
        <w:t xml:space="preserve">&lt;WILDFLY_HOME&gt;/bin/standalone.sh </w:t>
      </w:r>
    </w:p>
    <w:p w14:paraId="39940352" w14:textId="1622D34A" w:rsidR="00BA58B3" w:rsidRDefault="00BA58B3" w:rsidP="00BA58B3">
      <w:pPr>
        <w:pStyle w:val="a0"/>
        <w:numPr>
          <w:ilvl w:val="1"/>
          <w:numId w:val="16"/>
        </w:numPr>
      </w:pPr>
      <w:r>
        <w:rPr>
          <w:lang w:val="ru-RU"/>
        </w:rPr>
        <w:t>Переходим</w:t>
      </w:r>
      <w:r w:rsidRPr="00AB3CF4">
        <w:t xml:space="preserve"> </w:t>
      </w:r>
      <w:r>
        <w:rPr>
          <w:lang w:val="ru-RU"/>
        </w:rPr>
        <w:t>в</w:t>
      </w:r>
      <w:r w:rsidRPr="00AB3CF4">
        <w:t xml:space="preserve"> </w:t>
      </w:r>
      <w:r>
        <w:rPr>
          <w:lang w:val="ru-RU"/>
        </w:rPr>
        <w:t>папку</w:t>
      </w:r>
      <w:r w:rsidRPr="00AB3CF4">
        <w:t xml:space="preserve"> &lt;WILDFLY_HOME&gt;/bin </w:t>
      </w:r>
      <w:r>
        <w:rPr>
          <w:lang w:val="ru-RU"/>
        </w:rPr>
        <w:t>и</w:t>
      </w:r>
      <w:r w:rsidRPr="00AB3CF4">
        <w:t xml:space="preserve"> </w:t>
      </w:r>
      <w:r>
        <w:rPr>
          <w:lang w:val="ru-RU"/>
        </w:rPr>
        <w:t>запускаем</w:t>
      </w:r>
      <w:r w:rsidRPr="00AB3CF4">
        <w:t xml:space="preserve"> </w:t>
      </w:r>
      <w:r>
        <w:rPr>
          <w:lang w:val="ru-RU"/>
        </w:rPr>
        <w:t>команды</w:t>
      </w:r>
      <w:r>
        <w:t>:</w:t>
      </w:r>
      <w:r>
        <w:br/>
      </w:r>
      <w:r w:rsidRPr="00AB3CF4">
        <w:t>./jboss-cli.sh -c --file=keycloak-install.cli</w:t>
      </w:r>
    </w:p>
    <w:p w14:paraId="51107627" w14:textId="5780993D" w:rsidR="00BA58B3" w:rsidRDefault="00BA58B3" w:rsidP="00BA58B3">
      <w:pPr>
        <w:ind w:left="720" w:firstLine="696"/>
      </w:pPr>
      <w:r w:rsidRPr="00BA58B3">
        <w:t>./jboss-cli.sh -c --file=adapter-install.cli</w:t>
      </w:r>
    </w:p>
    <w:p w14:paraId="3C67FBA6" w14:textId="07707678" w:rsidR="003527D4" w:rsidRDefault="00BA58B3" w:rsidP="003527D4">
      <w:pPr>
        <w:pStyle w:val="a0"/>
        <w:numPr>
          <w:ilvl w:val="1"/>
          <w:numId w:val="16"/>
        </w:numPr>
      </w:pPr>
      <w:r>
        <w:rPr>
          <w:lang w:val="ru-RU"/>
        </w:rPr>
        <w:t xml:space="preserve">Перезапускаем сервер </w:t>
      </w:r>
      <w:r>
        <w:t>WildFly.</w:t>
      </w:r>
    </w:p>
    <w:p w14:paraId="6A37E14E" w14:textId="77777777" w:rsidR="00450611" w:rsidRDefault="00450611" w:rsidP="00450611">
      <w:pPr>
        <w:pStyle w:val="3"/>
      </w:pPr>
      <w:bookmarkStart w:id="2" w:name="_Ref436311336"/>
      <w:r>
        <w:rPr>
          <w:lang w:val="ru-RU"/>
        </w:rPr>
        <w:t xml:space="preserve">Создаем </w:t>
      </w:r>
      <w:r>
        <w:t>Realm</w:t>
      </w:r>
      <w:bookmarkEnd w:id="2"/>
    </w:p>
    <w:p w14:paraId="7CCB5ED9" w14:textId="77777777" w:rsidR="00450611" w:rsidRPr="00CB20AD" w:rsidRDefault="00450611" w:rsidP="00450611">
      <w:pPr>
        <w:pStyle w:val="a0"/>
        <w:numPr>
          <w:ilvl w:val="0"/>
          <w:numId w:val="18"/>
        </w:numPr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Раскрываем список существующих областей (галочка в левом верхнем углу)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6040DC52" wp14:editId="33511ED7">
            <wp:extent cx="2234317" cy="311947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701" cy="31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Verdana"/>
          <w:color w:val="333333"/>
          <w:sz w:val="24"/>
          <w:szCs w:val="24"/>
          <w:lang w:val="ru-RU"/>
        </w:rPr>
        <w:br/>
      </w:r>
    </w:p>
    <w:p w14:paraId="2102B228" w14:textId="77777777" w:rsidR="00450611" w:rsidRPr="00CB20AD" w:rsidRDefault="00450611" w:rsidP="00450611">
      <w:pPr>
        <w:pStyle w:val="a0"/>
        <w:numPr>
          <w:ilvl w:val="0"/>
          <w:numId w:val="18"/>
        </w:numPr>
        <w:spacing w:line="324" w:lineRule="auto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auto"/>
          <w:sz w:val="24"/>
          <w:szCs w:val="24"/>
          <w:lang w:val="ru-RU"/>
        </w:rPr>
        <w:lastRenderedPageBreak/>
        <w:t xml:space="preserve">Появляется список существующих </w:t>
      </w:r>
      <w:r>
        <w:rPr>
          <w:rFonts w:eastAsia="Verdana"/>
          <w:color w:val="auto"/>
          <w:sz w:val="24"/>
          <w:szCs w:val="24"/>
        </w:rPr>
        <w:t>Realm</w:t>
      </w:r>
      <w:r w:rsidRPr="00CB20AD">
        <w:rPr>
          <w:rFonts w:eastAsia="Verdana"/>
          <w:color w:val="auto"/>
          <w:sz w:val="24"/>
          <w:szCs w:val="24"/>
          <w:lang w:val="ru-RU"/>
        </w:rPr>
        <w:t>’</w:t>
      </w:r>
      <w:r>
        <w:rPr>
          <w:rFonts w:eastAsia="Verdana"/>
          <w:color w:val="auto"/>
          <w:sz w:val="24"/>
          <w:szCs w:val="24"/>
          <w:lang w:val="ru-RU"/>
        </w:rPr>
        <w:t>ов и кнопка для создания нового. Кликаем на нее.</w:t>
      </w:r>
      <w:r w:rsidRPr="00CB20AD">
        <w:rPr>
          <w:rFonts w:eastAsia="Verdana"/>
          <w:color w:val="auto"/>
          <w:sz w:val="24"/>
          <w:szCs w:val="24"/>
          <w:lang w:val="ru-RU"/>
        </w:rPr>
        <w:br/>
      </w:r>
      <w:r>
        <w:rPr>
          <w:rFonts w:eastAsia="Verdana"/>
          <w:noProof/>
          <w:color w:val="1155CC"/>
          <w:sz w:val="24"/>
          <w:szCs w:val="24"/>
          <w:u w:val="single"/>
        </w:rPr>
        <w:drawing>
          <wp:inline distT="0" distB="0" distL="0" distR="0" wp14:anchorId="4A18EAE8" wp14:editId="38F8A717">
            <wp:extent cx="3048000" cy="4324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5DCD" w14:textId="77777777" w:rsidR="00450611" w:rsidRPr="00CB20AD" w:rsidRDefault="00450611" w:rsidP="00450611">
      <w:pPr>
        <w:pStyle w:val="a0"/>
        <w:numPr>
          <w:ilvl w:val="0"/>
          <w:numId w:val="18"/>
        </w:numPr>
        <w:spacing w:line="324" w:lineRule="auto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auto"/>
          <w:sz w:val="24"/>
          <w:szCs w:val="24"/>
          <w:lang w:val="ru-RU"/>
        </w:rPr>
        <w:t xml:space="preserve">Создаем новый </w:t>
      </w:r>
      <w:r>
        <w:rPr>
          <w:rFonts w:eastAsia="Verdana"/>
          <w:color w:val="auto"/>
          <w:sz w:val="24"/>
          <w:szCs w:val="24"/>
        </w:rPr>
        <w:t>Realm</w:t>
      </w:r>
      <w:r w:rsidRPr="00CB20AD">
        <w:rPr>
          <w:rFonts w:eastAsia="Verdana"/>
          <w:color w:val="auto"/>
          <w:sz w:val="24"/>
          <w:szCs w:val="24"/>
          <w:lang w:val="ru-RU"/>
        </w:rPr>
        <w:t xml:space="preserve"> </w:t>
      </w:r>
      <w:r>
        <w:rPr>
          <w:rFonts w:eastAsia="Verdana"/>
          <w:color w:val="auto"/>
          <w:sz w:val="24"/>
          <w:szCs w:val="24"/>
          <w:lang w:val="ru-RU"/>
        </w:rPr>
        <w:t xml:space="preserve">с именем </w:t>
      </w:r>
      <w:r w:rsidRPr="00E857D0">
        <w:rPr>
          <w:rFonts w:eastAsia="Verdana"/>
          <w:i/>
          <w:color w:val="auto"/>
          <w:sz w:val="24"/>
          <w:szCs w:val="24"/>
        </w:rPr>
        <w:t>videomanager</w:t>
      </w:r>
      <w:r>
        <w:rPr>
          <w:rFonts w:eastAsia="Verdana"/>
          <w:color w:val="auto"/>
          <w:sz w:val="24"/>
          <w:szCs w:val="24"/>
          <w:lang w:val="ru-RU"/>
        </w:rPr>
        <w:t xml:space="preserve"> и жмем кнопку </w:t>
      </w:r>
      <w:r w:rsidRPr="00E857D0">
        <w:rPr>
          <w:rFonts w:eastAsia="Verdana"/>
          <w:i/>
          <w:color w:val="auto"/>
          <w:sz w:val="24"/>
          <w:szCs w:val="24"/>
        </w:rPr>
        <w:t>Create</w:t>
      </w:r>
      <w:r w:rsidRPr="00CB20AD">
        <w:rPr>
          <w:rFonts w:eastAsia="Verdana"/>
          <w:color w:val="auto"/>
          <w:sz w:val="24"/>
          <w:szCs w:val="24"/>
          <w:lang w:val="ru-RU"/>
        </w:rPr>
        <w:t>.</w:t>
      </w:r>
      <w:r w:rsidRPr="00CB20AD">
        <w:rPr>
          <w:rFonts w:eastAsia="Verdana"/>
          <w:color w:val="auto"/>
          <w:sz w:val="24"/>
          <w:szCs w:val="24"/>
          <w:lang w:val="ru-RU"/>
        </w:rPr>
        <w:br/>
      </w:r>
      <w:r>
        <w:rPr>
          <w:rFonts w:eastAsia="Verdana"/>
          <w:noProof/>
          <w:color w:val="1155CC"/>
          <w:sz w:val="24"/>
          <w:szCs w:val="24"/>
          <w:u w:val="single"/>
        </w:rPr>
        <w:drawing>
          <wp:inline distT="0" distB="0" distL="0" distR="0" wp14:anchorId="362EEAE8" wp14:editId="40F6A00C">
            <wp:extent cx="5940425" cy="1571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874B" w14:textId="77777777" w:rsidR="00450611" w:rsidRPr="00CB20AD" w:rsidRDefault="00450611" w:rsidP="00450611">
      <w:pPr>
        <w:pStyle w:val="a0"/>
        <w:spacing w:line="324" w:lineRule="auto"/>
        <w:ind w:left="1440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</w:p>
    <w:p w14:paraId="5FABA749" w14:textId="77777777" w:rsidR="00284523" w:rsidRPr="000E701E" w:rsidRDefault="00284523" w:rsidP="00284523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lastRenderedPageBreak/>
        <w:t>Создание нового пользователя</w:t>
      </w:r>
    </w:p>
    <w:p w14:paraId="573D82C5" w14:textId="77777777" w:rsidR="00284523" w:rsidRPr="000E701E" w:rsidRDefault="00284523" w:rsidP="00284523">
      <w:pPr>
        <w:numPr>
          <w:ilvl w:val="0"/>
          <w:numId w:val="20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Кликаем на пункт </w:t>
      </w:r>
      <w:r>
        <w:rPr>
          <w:rFonts w:eastAsia="Verdana"/>
          <w:color w:val="333333"/>
          <w:sz w:val="24"/>
          <w:szCs w:val="24"/>
        </w:rPr>
        <w:t>Users</w:t>
      </w:r>
      <w:r w:rsidRPr="000E701E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в левом нижнем меню (секция </w:t>
      </w:r>
      <w:r>
        <w:rPr>
          <w:rFonts w:eastAsia="Verdana"/>
          <w:color w:val="333333"/>
          <w:sz w:val="24"/>
          <w:szCs w:val="24"/>
        </w:rPr>
        <w:t>Manage</w:t>
      </w:r>
      <w:r w:rsidRPr="00144C72">
        <w:rPr>
          <w:rFonts w:eastAsia="Verdana"/>
          <w:color w:val="333333"/>
          <w:sz w:val="24"/>
          <w:szCs w:val="24"/>
          <w:lang w:val="ru-RU"/>
        </w:rPr>
        <w:t>)</w:t>
      </w:r>
      <w:r w:rsidRPr="00144C72"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787C99E0" wp14:editId="5F281B30">
            <wp:extent cx="659331" cy="10953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65" cy="11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A4F1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Нажимаем кнопку создать пользователя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20A7E12C" wp14:editId="63761B91">
            <wp:extent cx="3654425" cy="42462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92" cy="4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A88A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Создаем пользователя </w:t>
      </w:r>
      <w:r w:rsidRPr="001E6201">
        <w:rPr>
          <w:rFonts w:eastAsia="Verdana"/>
          <w:i/>
          <w:color w:val="333333"/>
          <w:sz w:val="24"/>
          <w:szCs w:val="24"/>
        </w:rPr>
        <w:t>appuser</w:t>
      </w:r>
      <w:r>
        <w:rPr>
          <w:rFonts w:eastAsia="Verdana"/>
          <w:color w:val="333333"/>
          <w:sz w:val="24"/>
          <w:szCs w:val="24"/>
          <w:lang w:val="ru-RU"/>
        </w:rPr>
        <w:t xml:space="preserve">, определяем основные свойства (имя, фамилия, </w:t>
      </w:r>
      <w:r>
        <w:rPr>
          <w:rFonts w:eastAsia="Verdana"/>
          <w:color w:val="333333"/>
          <w:sz w:val="24"/>
          <w:szCs w:val="24"/>
        </w:rPr>
        <w:t>email</w:t>
      </w:r>
      <w:r w:rsidRPr="00344D79">
        <w:rPr>
          <w:rFonts w:eastAsia="Verdana"/>
          <w:color w:val="333333"/>
          <w:sz w:val="24"/>
          <w:szCs w:val="24"/>
          <w:lang w:val="ru-RU"/>
        </w:rPr>
        <w:t>)</w:t>
      </w:r>
      <w:r>
        <w:rPr>
          <w:rFonts w:eastAsia="Verdana"/>
          <w:color w:val="333333"/>
          <w:sz w:val="24"/>
          <w:szCs w:val="24"/>
          <w:lang w:val="ru-RU"/>
        </w:rPr>
        <w:t xml:space="preserve"> и жмем на кнопку сохранить</w:t>
      </w:r>
      <w:r w:rsidRPr="00344D79">
        <w:rPr>
          <w:rFonts w:eastAsia="Verdana"/>
          <w:color w:val="333333"/>
          <w:sz w:val="24"/>
          <w:szCs w:val="24"/>
          <w:lang w:val="ru-RU"/>
        </w:rPr>
        <w:t>.</w:t>
      </w:r>
      <w:r w:rsidRPr="00344D79">
        <w:rPr>
          <w:rFonts w:eastAsia="Verdana"/>
          <w:color w:val="333333"/>
          <w:sz w:val="24"/>
          <w:szCs w:val="24"/>
          <w:lang w:val="ru-RU"/>
        </w:rPr>
        <w:br/>
      </w:r>
      <w:r w:rsidRPr="00344D79"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50C6790" wp14:editId="07EDC9A5">
            <wp:extent cx="5940425" cy="32162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7AB1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lastRenderedPageBreak/>
        <w:t xml:space="preserve">Открываем секцию </w:t>
      </w:r>
      <w:r>
        <w:rPr>
          <w:rFonts w:eastAsia="Verdana"/>
          <w:color w:val="333333"/>
          <w:sz w:val="24"/>
          <w:szCs w:val="24"/>
        </w:rPr>
        <w:t>Credentials</w:t>
      </w:r>
      <w:r>
        <w:rPr>
          <w:rFonts w:eastAsia="Verdana"/>
          <w:color w:val="333333"/>
          <w:sz w:val="24"/>
          <w:szCs w:val="24"/>
          <w:lang w:val="ru-RU"/>
        </w:rPr>
        <w:t xml:space="preserve">. Проставляем пароль, подтверждение пароля для проверки и жмем кнопку </w:t>
      </w:r>
      <w:r>
        <w:rPr>
          <w:rFonts w:eastAsia="Verdana"/>
          <w:color w:val="333333"/>
          <w:sz w:val="24"/>
          <w:szCs w:val="24"/>
        </w:rPr>
        <w:t>Rest</w:t>
      </w:r>
      <w:r w:rsidRPr="00344D79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Password</w:t>
      </w:r>
      <w:r w:rsidRPr="00344D79">
        <w:rPr>
          <w:rFonts w:eastAsia="Verdana"/>
          <w:color w:val="333333"/>
          <w:sz w:val="24"/>
          <w:szCs w:val="24"/>
          <w:lang w:val="ru-RU"/>
        </w:rPr>
        <w:t xml:space="preserve">. </w:t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85D799C" wp14:editId="450F3821">
            <wp:extent cx="5087938" cy="21531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34" cy="21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B9DC" w14:textId="77777777" w:rsidR="00284523" w:rsidRDefault="00284523" w:rsidP="00284523">
      <w:pPr>
        <w:spacing w:line="324" w:lineRule="auto"/>
        <w:ind w:left="1416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Система покажет сообщение с просьбой подтвердить смену пароля.</w:t>
      </w:r>
    </w:p>
    <w:p w14:paraId="0379F36F" w14:textId="77777777" w:rsidR="00284523" w:rsidRDefault="00284523" w:rsidP="00284523">
      <w:pPr>
        <w:spacing w:line="324" w:lineRule="auto"/>
        <w:ind w:left="1416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73E91763" wp14:editId="50332328">
            <wp:extent cx="5676900" cy="152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31F9" w14:textId="77777777" w:rsidR="00450611" w:rsidRPr="00CB20AD" w:rsidRDefault="00450611" w:rsidP="00450611">
      <w:pPr>
        <w:spacing w:line="324" w:lineRule="auto"/>
        <w:jc w:val="both"/>
        <w:rPr>
          <w:lang w:val="ru-RU"/>
        </w:rPr>
      </w:pPr>
    </w:p>
    <w:p w14:paraId="188007D8" w14:textId="77777777" w:rsidR="00450611" w:rsidRPr="00450611" w:rsidRDefault="00450611" w:rsidP="00450611">
      <w:pPr>
        <w:rPr>
          <w:lang w:val="ru-RU"/>
        </w:rPr>
      </w:pPr>
    </w:p>
    <w:p w14:paraId="71E2A71F" w14:textId="25BF1B89" w:rsidR="009E64F0" w:rsidRPr="00C46B10" w:rsidRDefault="00C039E5" w:rsidP="009E64F0">
      <w:pPr>
        <w:pStyle w:val="2"/>
        <w:spacing w:line="324" w:lineRule="auto"/>
        <w:jc w:val="both"/>
        <w:rPr>
          <w:rFonts w:ascii="Arial" w:hAnsi="Arial" w:cs="Arial"/>
          <w:lang w:val="ru-RU"/>
        </w:rPr>
      </w:pPr>
      <w:bookmarkStart w:id="3" w:name="h.xkcdnt366xoq" w:colFirst="0" w:colLast="0"/>
      <w:bookmarkEnd w:id="3"/>
      <w:r>
        <w:rPr>
          <w:rFonts w:ascii="Arial" w:hAnsi="Arial" w:cs="Arial"/>
          <w:lang w:val="ru-RU"/>
        </w:rPr>
        <w:t>Защита приложения</w:t>
      </w:r>
      <w:r w:rsidR="00F66A22">
        <w:rPr>
          <w:rFonts w:ascii="Arial" w:hAnsi="Arial" w:cs="Arial"/>
          <w:lang w:val="ru-RU"/>
        </w:rPr>
        <w:t xml:space="preserve"> </w:t>
      </w:r>
      <w:r w:rsidR="00F66A22">
        <w:rPr>
          <w:rFonts w:ascii="Arial" w:hAnsi="Arial" w:cs="Arial"/>
        </w:rPr>
        <w:t>video</w:t>
      </w:r>
      <w:r w:rsidR="00F66A22" w:rsidRPr="000E0FC5">
        <w:rPr>
          <w:rFonts w:ascii="Arial" w:hAnsi="Arial" w:cs="Arial"/>
          <w:lang w:val="ru-RU"/>
        </w:rPr>
        <w:t>-</w:t>
      </w:r>
      <w:r w:rsidR="00F66A22">
        <w:rPr>
          <w:rFonts w:ascii="Arial" w:hAnsi="Arial" w:cs="Arial"/>
        </w:rPr>
        <w:t>app</w:t>
      </w:r>
      <w:r>
        <w:rPr>
          <w:rFonts w:ascii="Arial" w:hAnsi="Arial" w:cs="Arial"/>
          <w:lang w:val="ru-RU"/>
        </w:rPr>
        <w:t xml:space="preserve"> </w:t>
      </w:r>
      <w:r w:rsidR="0008725F">
        <w:rPr>
          <w:rFonts w:ascii="Arial" w:hAnsi="Arial" w:cs="Arial"/>
          <w:lang w:val="ru-RU"/>
        </w:rPr>
        <w:t>через</w:t>
      </w:r>
      <w:r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KeyCloak</w:t>
      </w:r>
    </w:p>
    <w:p w14:paraId="39AD9475" w14:textId="03D4184B" w:rsidR="00CB20AD" w:rsidRPr="00CB20AD" w:rsidRDefault="00CB20AD" w:rsidP="00CB20AD">
      <w:pPr>
        <w:pStyle w:val="a0"/>
        <w:numPr>
          <w:ilvl w:val="0"/>
          <w:numId w:val="17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 w:rsidRPr="00CB20AD">
        <w:rPr>
          <w:rFonts w:eastAsia="Verdana"/>
          <w:color w:val="333333"/>
          <w:sz w:val="24"/>
          <w:szCs w:val="24"/>
          <w:lang w:val="ru-RU"/>
        </w:rPr>
        <w:t xml:space="preserve">Запускаем </w:t>
      </w:r>
      <w:r w:rsidRPr="00CB20AD">
        <w:rPr>
          <w:rFonts w:eastAsia="Verdana"/>
          <w:color w:val="333333"/>
          <w:sz w:val="24"/>
          <w:szCs w:val="24"/>
        </w:rPr>
        <w:t>WildFly</w:t>
      </w:r>
      <w:r w:rsidRPr="00CB20AD">
        <w:rPr>
          <w:rFonts w:eastAsia="Verdana"/>
          <w:color w:val="333333"/>
          <w:sz w:val="24"/>
          <w:szCs w:val="24"/>
          <w:lang w:val="ru-RU"/>
        </w:rPr>
        <w:t xml:space="preserve"> с</w:t>
      </w:r>
      <w:r>
        <w:rPr>
          <w:rFonts w:eastAsia="Verdana"/>
          <w:color w:val="333333"/>
          <w:sz w:val="24"/>
          <w:szCs w:val="24"/>
          <w:lang w:val="ru-RU"/>
        </w:rPr>
        <w:t>ервер (если он остановлен).</w:t>
      </w:r>
    </w:p>
    <w:p w14:paraId="629BB93E" w14:textId="77777777" w:rsidR="00CB20AD" w:rsidRPr="00CB20AD" w:rsidRDefault="00CB20AD" w:rsidP="009E64F0">
      <w:pPr>
        <w:pStyle w:val="a0"/>
        <w:numPr>
          <w:ilvl w:val="0"/>
          <w:numId w:val="17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Идем в административную панель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K</w:t>
      </w:r>
      <w:r w:rsidR="009E64F0" w:rsidRPr="00CB20AD">
        <w:rPr>
          <w:rFonts w:eastAsia="Verdana"/>
          <w:color w:val="333333"/>
          <w:sz w:val="24"/>
          <w:szCs w:val="24"/>
        </w:rPr>
        <w:t>eycloak</w:t>
      </w:r>
    </w:p>
    <w:p w14:paraId="2D63ADBF" w14:textId="1105EFF9" w:rsidR="00CB20AD" w:rsidRPr="00CB20AD" w:rsidRDefault="003E7BB6" w:rsidP="00CB20AD">
      <w:pPr>
        <w:pStyle w:val="a0"/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hyperlink r:id="rId33"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http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://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localhost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:8080/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auth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admin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index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.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html</w:t>
        </w:r>
      </w:hyperlink>
      <w:r w:rsidR="004A1252">
        <w:rPr>
          <w:rFonts w:eastAsia="Verdana"/>
          <w:color w:val="1155CC"/>
          <w:sz w:val="24"/>
          <w:szCs w:val="24"/>
          <w:u w:val="single"/>
        </w:rPr>
        <w:t>s</w:t>
      </w:r>
    </w:p>
    <w:p w14:paraId="79EA8FD0" w14:textId="2F739008" w:rsidR="00BB1BB9" w:rsidRPr="002A3F07" w:rsidRDefault="00CB20AD" w:rsidP="00BB1BB9">
      <w:pPr>
        <w:pStyle w:val="a0"/>
        <w:numPr>
          <w:ilvl w:val="0"/>
          <w:numId w:val="17"/>
        </w:numPr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В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 xml:space="preserve">водим </w:t>
      </w:r>
      <w:r>
        <w:rPr>
          <w:rFonts w:eastAsia="Verdana"/>
          <w:color w:val="333333"/>
          <w:sz w:val="24"/>
          <w:szCs w:val="24"/>
          <w:lang w:val="ru-RU"/>
        </w:rPr>
        <w:t xml:space="preserve">логин и установленный 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>пароль</w:t>
      </w:r>
      <w:r>
        <w:rPr>
          <w:rFonts w:eastAsia="Verdana"/>
          <w:color w:val="333333"/>
          <w:sz w:val="24"/>
          <w:szCs w:val="24"/>
          <w:lang w:val="ru-RU"/>
        </w:rPr>
        <w:t>. (По умолчанию используется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="009E64F0" w:rsidRPr="00CB20AD">
        <w:rPr>
          <w:rFonts w:eastAsia="Verdana"/>
          <w:color w:val="333333"/>
          <w:sz w:val="24"/>
          <w:szCs w:val="24"/>
        </w:rPr>
        <w:t>admin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>/</w:t>
      </w:r>
      <w:r w:rsidR="009E64F0" w:rsidRPr="00CB20AD">
        <w:rPr>
          <w:rFonts w:eastAsia="Verdana"/>
          <w:color w:val="333333"/>
          <w:sz w:val="24"/>
          <w:szCs w:val="24"/>
        </w:rPr>
        <w:t>admin</w:t>
      </w:r>
      <w:r>
        <w:rPr>
          <w:rFonts w:eastAsia="Verdana"/>
          <w:color w:val="333333"/>
          <w:sz w:val="24"/>
          <w:szCs w:val="24"/>
          <w:lang w:val="ru-RU"/>
        </w:rPr>
        <w:t>, при первом запуске система попросит изменить пароль).</w:t>
      </w:r>
    </w:p>
    <w:p w14:paraId="41E8F1EE" w14:textId="49493AD3" w:rsidR="002A3F07" w:rsidRPr="00FC4607" w:rsidRDefault="002A3F07" w:rsidP="00BB1BB9">
      <w:pPr>
        <w:pStyle w:val="a0"/>
        <w:numPr>
          <w:ilvl w:val="0"/>
          <w:numId w:val="17"/>
        </w:numPr>
        <w:spacing w:line="324" w:lineRule="auto"/>
        <w:jc w:val="both"/>
        <w:rPr>
          <w:rFonts w:eastAsia="Verdana"/>
          <w:color w:val="FF0000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Открываем созданный нами </w:t>
      </w:r>
      <w:r>
        <w:rPr>
          <w:rFonts w:eastAsia="Verdana"/>
          <w:color w:val="333333"/>
          <w:sz w:val="24"/>
          <w:szCs w:val="24"/>
        </w:rPr>
        <w:t>Realm</w:t>
      </w:r>
      <w:r w:rsidRPr="002A3F07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Pr="00E857D0">
        <w:rPr>
          <w:rFonts w:eastAsia="Verdana"/>
          <w:i/>
          <w:color w:val="auto"/>
          <w:sz w:val="24"/>
          <w:szCs w:val="24"/>
        </w:rPr>
        <w:t>videomanager</w:t>
      </w:r>
      <w:r>
        <w:rPr>
          <w:rFonts w:eastAsia="Verdana"/>
          <w:i/>
          <w:color w:val="auto"/>
          <w:sz w:val="24"/>
          <w:szCs w:val="24"/>
          <w:lang w:val="ru-RU"/>
        </w:rPr>
        <w:t>.</w:t>
      </w:r>
      <w:r w:rsidR="003457E7">
        <w:rPr>
          <w:rFonts w:eastAsia="Verdana"/>
          <w:i/>
          <w:color w:val="auto"/>
          <w:sz w:val="24"/>
          <w:szCs w:val="24"/>
          <w:lang w:val="ru-RU"/>
        </w:rPr>
        <w:t xml:space="preserve"> </w:t>
      </w:r>
      <w:r w:rsidR="003457E7" w:rsidRPr="00FC4607">
        <w:rPr>
          <w:rFonts w:eastAsia="Verdana"/>
          <w:i/>
          <w:color w:val="FF0000"/>
          <w:sz w:val="24"/>
          <w:szCs w:val="24"/>
          <w:lang w:val="ru-RU"/>
        </w:rPr>
        <w:t xml:space="preserve">Все дальнейшие настройки будут проводится для данного </w:t>
      </w:r>
      <w:r w:rsidR="003457E7" w:rsidRPr="00FC4607">
        <w:rPr>
          <w:rFonts w:eastAsia="Verdana"/>
          <w:i/>
          <w:color w:val="FF0000"/>
          <w:sz w:val="24"/>
          <w:szCs w:val="24"/>
        </w:rPr>
        <w:t>Realm</w:t>
      </w:r>
      <w:r w:rsidR="003457E7" w:rsidRPr="00FC4607">
        <w:rPr>
          <w:rFonts w:eastAsia="Verdana"/>
          <w:i/>
          <w:color w:val="FF0000"/>
          <w:sz w:val="24"/>
          <w:szCs w:val="24"/>
          <w:lang w:val="ru-RU"/>
        </w:rPr>
        <w:t>.</w:t>
      </w:r>
    </w:p>
    <w:p w14:paraId="11F10E21" w14:textId="74A7360E" w:rsidR="00E857D0" w:rsidRDefault="001F38DD" w:rsidP="005F12FE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lastRenderedPageBreak/>
        <w:t>Добавление новой роли</w:t>
      </w:r>
    </w:p>
    <w:p w14:paraId="16D14304" w14:textId="290F97F9" w:rsidR="009E64F0" w:rsidRDefault="00E857D0" w:rsidP="00144C72">
      <w:pPr>
        <w:pStyle w:val="a0"/>
        <w:numPr>
          <w:ilvl w:val="0"/>
          <w:numId w:val="19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Кликаем на </w:t>
      </w:r>
      <w:r w:rsidR="000E701E">
        <w:rPr>
          <w:rFonts w:eastAsia="Verdana"/>
          <w:color w:val="333333"/>
          <w:sz w:val="24"/>
          <w:szCs w:val="24"/>
          <w:lang w:val="ru-RU"/>
        </w:rPr>
        <w:t>пункт</w:t>
      </w:r>
      <w:r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Pr="000E701E">
        <w:rPr>
          <w:rFonts w:eastAsia="Verdana"/>
          <w:i/>
          <w:color w:val="333333"/>
          <w:sz w:val="24"/>
          <w:szCs w:val="24"/>
        </w:rPr>
        <w:t>Roles</w:t>
      </w:r>
      <w:r w:rsidRPr="00E857D0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в левом </w:t>
      </w:r>
      <w:r w:rsidR="000E701E">
        <w:rPr>
          <w:rFonts w:eastAsia="Verdana"/>
          <w:color w:val="333333"/>
          <w:sz w:val="24"/>
          <w:szCs w:val="24"/>
          <w:lang w:val="ru-RU"/>
        </w:rPr>
        <w:t xml:space="preserve">среднем </w:t>
      </w:r>
      <w:r>
        <w:rPr>
          <w:rFonts w:eastAsia="Verdana"/>
          <w:color w:val="333333"/>
          <w:sz w:val="24"/>
          <w:szCs w:val="24"/>
          <w:lang w:val="ru-RU"/>
        </w:rPr>
        <w:t>меню</w:t>
      </w:r>
      <w:r w:rsidR="000E701E">
        <w:rPr>
          <w:rFonts w:eastAsia="Verdana"/>
          <w:color w:val="333333"/>
          <w:sz w:val="24"/>
          <w:szCs w:val="24"/>
          <w:lang w:val="ru-RU"/>
        </w:rPr>
        <w:t xml:space="preserve"> (секция </w:t>
      </w:r>
      <w:r w:rsidR="000E701E">
        <w:rPr>
          <w:rFonts w:eastAsia="Verdana"/>
          <w:color w:val="333333"/>
          <w:sz w:val="24"/>
          <w:szCs w:val="24"/>
        </w:rPr>
        <w:t>Configure)</w:t>
      </w:r>
      <w:r w:rsidR="00344D79">
        <w:rPr>
          <w:rFonts w:eastAsia="Verdana"/>
          <w:color w:val="333333"/>
          <w:sz w:val="24"/>
          <w:szCs w:val="24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564604B2" wp14:editId="02BF3352">
            <wp:extent cx="1235384" cy="23138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612" cy="23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3AFB" w14:textId="0B45C537" w:rsidR="00E857D0" w:rsidRPr="00E857D0" w:rsidRDefault="00E857D0" w:rsidP="00144C72">
      <w:pPr>
        <w:pStyle w:val="a0"/>
        <w:numPr>
          <w:ilvl w:val="0"/>
          <w:numId w:val="19"/>
        </w:num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В правой части нажимаем на кнопку </w:t>
      </w:r>
      <w:r w:rsidRPr="00E857D0">
        <w:rPr>
          <w:rFonts w:eastAsia="Verdana"/>
          <w:i/>
          <w:color w:val="333333"/>
          <w:sz w:val="24"/>
          <w:szCs w:val="24"/>
        </w:rPr>
        <w:t>Add</w:t>
      </w:r>
      <w:r w:rsidRPr="00E857D0">
        <w:rPr>
          <w:rFonts w:eastAsia="Verdana"/>
          <w:i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i/>
          <w:color w:val="333333"/>
          <w:sz w:val="24"/>
          <w:szCs w:val="24"/>
        </w:rPr>
        <w:t>R</w:t>
      </w:r>
      <w:r w:rsidRPr="00E857D0">
        <w:rPr>
          <w:rFonts w:eastAsia="Verdana"/>
          <w:i/>
          <w:color w:val="333333"/>
          <w:sz w:val="24"/>
          <w:szCs w:val="24"/>
        </w:rPr>
        <w:t>ole</w:t>
      </w:r>
      <w:r w:rsidR="00344D79" w:rsidRPr="005F12FE">
        <w:rPr>
          <w:rFonts w:eastAsia="Verdana"/>
          <w:i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0EAB8322" wp14:editId="6CCBA714">
            <wp:extent cx="3364202" cy="327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41" cy="3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970" w14:textId="3A83C8E1" w:rsidR="00E857D0" w:rsidRPr="00E857D0" w:rsidRDefault="00E857D0" w:rsidP="00144C72">
      <w:pPr>
        <w:pStyle w:val="a0"/>
        <w:numPr>
          <w:ilvl w:val="0"/>
          <w:numId w:val="19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Создаем Роль </w:t>
      </w:r>
      <w:r w:rsidRPr="00910474">
        <w:rPr>
          <w:rFonts w:eastAsia="Verdana"/>
          <w:i/>
          <w:color w:val="333333"/>
          <w:sz w:val="24"/>
          <w:szCs w:val="24"/>
        </w:rPr>
        <w:t>video</w:t>
      </w:r>
      <w:r w:rsidRPr="00910474">
        <w:rPr>
          <w:rFonts w:eastAsia="Verdana"/>
          <w:i/>
          <w:color w:val="333333"/>
          <w:sz w:val="24"/>
          <w:szCs w:val="24"/>
          <w:lang w:val="ru-RU"/>
        </w:rPr>
        <w:t>-</w:t>
      </w:r>
      <w:r w:rsidRPr="00910474">
        <w:rPr>
          <w:rFonts w:eastAsia="Verdana"/>
          <w:i/>
          <w:color w:val="333333"/>
          <w:sz w:val="24"/>
          <w:szCs w:val="24"/>
        </w:rPr>
        <w:t>app</w:t>
      </w:r>
      <w:r w:rsidRPr="00910474">
        <w:rPr>
          <w:rFonts w:eastAsia="Verdana"/>
          <w:i/>
          <w:color w:val="333333"/>
          <w:sz w:val="24"/>
          <w:szCs w:val="24"/>
          <w:lang w:val="ru-RU"/>
        </w:rPr>
        <w:t>-</w:t>
      </w:r>
      <w:r w:rsidRPr="00910474">
        <w:rPr>
          <w:rFonts w:eastAsia="Verdana"/>
          <w:i/>
          <w:color w:val="333333"/>
          <w:sz w:val="24"/>
          <w:szCs w:val="24"/>
        </w:rPr>
        <w:t>user</w:t>
      </w:r>
      <w:r w:rsidRPr="00E857D0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и нажимаем кнопку </w:t>
      </w:r>
      <w:r w:rsidRPr="00910474">
        <w:rPr>
          <w:rFonts w:eastAsia="Verdana"/>
          <w:i/>
          <w:color w:val="333333"/>
          <w:sz w:val="24"/>
          <w:szCs w:val="24"/>
        </w:rPr>
        <w:t>Save</w:t>
      </w:r>
      <w:r w:rsidRPr="00910474">
        <w:rPr>
          <w:rFonts w:eastAsia="Verdana"/>
          <w:color w:val="333333"/>
          <w:sz w:val="24"/>
          <w:szCs w:val="24"/>
          <w:lang w:val="ru-RU"/>
        </w:rPr>
        <w:t>.</w:t>
      </w:r>
      <w:r w:rsidR="00344D79">
        <w:rPr>
          <w:rFonts w:eastAsia="Verdana"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6CBE21D3" wp14:editId="58D2785A">
            <wp:extent cx="2471424" cy="871537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38" cy="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BE13" w14:textId="5BD59C28" w:rsidR="009E64F0" w:rsidRPr="00CB20AD" w:rsidRDefault="009E64F0" w:rsidP="009E64F0">
      <w:pPr>
        <w:spacing w:line="324" w:lineRule="auto"/>
        <w:jc w:val="both"/>
        <w:rPr>
          <w:lang w:val="ru-RU"/>
        </w:rPr>
      </w:pPr>
    </w:p>
    <w:p w14:paraId="4AEB84CF" w14:textId="2A940E08" w:rsidR="00DF056C" w:rsidRDefault="00DF056C" w:rsidP="00DF056C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t>Добавление роли пользователю</w:t>
      </w:r>
    </w:p>
    <w:p w14:paraId="277847DD" w14:textId="26922ED7" w:rsidR="00F65B4F" w:rsidRDefault="00F65B4F" w:rsidP="00F65B4F">
      <w:pPr>
        <w:pStyle w:val="a0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Открываем страницу редактирования пользователя </w:t>
      </w:r>
      <w:r w:rsidRPr="005F3687">
        <w:rPr>
          <w:i/>
        </w:rPr>
        <w:t>appuser</w:t>
      </w:r>
      <w:r w:rsidR="005F3687" w:rsidRPr="002E5C75">
        <w:rPr>
          <w:lang w:val="ru-RU"/>
        </w:rPr>
        <w:t xml:space="preserve"> (</w:t>
      </w:r>
      <w:r w:rsidR="005F3687">
        <w:rPr>
          <w:lang w:val="ru-RU"/>
        </w:rPr>
        <w:t>который мы создали ранее)</w:t>
      </w:r>
      <w:r>
        <w:rPr>
          <w:lang w:val="ru-RU"/>
        </w:rPr>
        <w:t>.</w:t>
      </w:r>
    </w:p>
    <w:p w14:paraId="03EA9B52" w14:textId="1595150B" w:rsidR="00F65B4F" w:rsidRPr="00F53F9B" w:rsidRDefault="00F65B4F" w:rsidP="003E7BB6">
      <w:pPr>
        <w:pStyle w:val="a0"/>
        <w:numPr>
          <w:ilvl w:val="0"/>
          <w:numId w:val="21"/>
        </w:numPr>
        <w:rPr>
          <w:lang w:val="ru-RU"/>
        </w:rPr>
      </w:pPr>
      <w:r w:rsidRPr="00F53F9B">
        <w:rPr>
          <w:lang w:val="ru-RU"/>
        </w:rPr>
        <w:t>Переходим на вкладку</w:t>
      </w:r>
      <w:r w:rsidRPr="00F53F9B">
        <w:rPr>
          <w:i/>
          <w:lang w:val="ru-RU"/>
        </w:rPr>
        <w:t xml:space="preserve"> </w:t>
      </w:r>
      <w:r w:rsidRPr="00F53F9B">
        <w:rPr>
          <w:i/>
        </w:rPr>
        <w:t>Role</w:t>
      </w:r>
      <w:r w:rsidRPr="00F53F9B">
        <w:rPr>
          <w:i/>
          <w:lang w:val="ru-RU"/>
        </w:rPr>
        <w:t xml:space="preserve"> </w:t>
      </w:r>
      <w:r w:rsidRPr="00F53F9B">
        <w:rPr>
          <w:i/>
        </w:rPr>
        <w:t>Mappings</w:t>
      </w:r>
      <w:r w:rsidR="00712797" w:rsidRPr="00F53F9B">
        <w:rPr>
          <w:i/>
          <w:lang w:val="ru-RU"/>
        </w:rPr>
        <w:t>.</w:t>
      </w:r>
      <w:r w:rsidR="00F53F9B">
        <w:rPr>
          <w:i/>
          <w:lang w:val="ru-RU"/>
        </w:rPr>
        <w:t xml:space="preserve"> </w:t>
      </w:r>
      <w:r w:rsidRPr="00F53F9B">
        <w:rPr>
          <w:lang w:val="ru-RU"/>
        </w:rPr>
        <w:t xml:space="preserve">В секции </w:t>
      </w:r>
      <w:r>
        <w:t>Available</w:t>
      </w:r>
      <w:r w:rsidRPr="00F53F9B">
        <w:rPr>
          <w:lang w:val="ru-RU"/>
        </w:rPr>
        <w:t xml:space="preserve"> </w:t>
      </w:r>
      <w:r>
        <w:t>Roles</w:t>
      </w:r>
      <w:r w:rsidRPr="00F53F9B">
        <w:rPr>
          <w:lang w:val="ru-RU"/>
        </w:rPr>
        <w:t xml:space="preserve"> выбираем роль </w:t>
      </w:r>
      <w:r>
        <w:t>video</w:t>
      </w:r>
      <w:r w:rsidRPr="00F53F9B">
        <w:rPr>
          <w:lang w:val="ru-RU"/>
        </w:rPr>
        <w:t>-</w:t>
      </w:r>
      <w:r>
        <w:t>app</w:t>
      </w:r>
      <w:r w:rsidRPr="00F53F9B">
        <w:rPr>
          <w:lang w:val="ru-RU"/>
        </w:rPr>
        <w:t>-</w:t>
      </w:r>
      <w:r>
        <w:t>user</w:t>
      </w:r>
      <w:r w:rsidRPr="00F53F9B">
        <w:rPr>
          <w:lang w:val="ru-RU"/>
        </w:rPr>
        <w:t xml:space="preserve"> и нажимаем кнопку </w:t>
      </w:r>
      <w:r>
        <w:t>Add</w:t>
      </w:r>
      <w:r w:rsidRPr="00F53F9B">
        <w:rPr>
          <w:lang w:val="ru-RU"/>
        </w:rPr>
        <w:t xml:space="preserve"> </w:t>
      </w:r>
      <w:r>
        <w:t>Selected</w:t>
      </w:r>
      <w:r w:rsidRPr="00F53F9B">
        <w:rPr>
          <w:lang w:val="ru-RU"/>
        </w:rPr>
        <w:t>.</w:t>
      </w:r>
      <w:r w:rsidR="007F6624">
        <w:rPr>
          <w:lang w:val="ru-RU"/>
        </w:rPr>
        <w:br/>
      </w:r>
      <w:r w:rsidR="007F6624">
        <w:rPr>
          <w:lang w:val="ru-RU"/>
        </w:rPr>
        <w:br/>
      </w:r>
      <w:r w:rsidR="007F6624">
        <w:rPr>
          <w:noProof/>
        </w:rPr>
        <w:drawing>
          <wp:inline distT="0" distB="0" distL="0" distR="0" wp14:anchorId="13551586" wp14:editId="55EB2EC4">
            <wp:extent cx="5940425" cy="17202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F9B">
        <w:rPr>
          <w:lang w:val="ru-RU"/>
        </w:rPr>
        <w:t xml:space="preserve"> </w:t>
      </w:r>
      <w:r w:rsidR="00C82331">
        <w:rPr>
          <w:lang w:val="ru-RU"/>
        </w:rPr>
        <w:br/>
      </w:r>
      <w:r w:rsidRPr="00F53F9B">
        <w:rPr>
          <w:lang w:val="ru-RU"/>
        </w:rPr>
        <w:t>Сохранение произойдет автоматически.</w:t>
      </w:r>
    </w:p>
    <w:p w14:paraId="77D53F55" w14:textId="26082FB7" w:rsidR="00DF056C" w:rsidRDefault="007F6624" w:rsidP="007F6624">
      <w:pPr>
        <w:spacing w:line="324" w:lineRule="auto"/>
        <w:ind w:left="108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noProof/>
          <w:color w:val="333333"/>
          <w:sz w:val="24"/>
          <w:szCs w:val="24"/>
        </w:rPr>
        <w:lastRenderedPageBreak/>
        <w:drawing>
          <wp:inline distT="0" distB="0" distL="0" distR="0" wp14:anchorId="231B39C7" wp14:editId="645ACB44">
            <wp:extent cx="5459475" cy="1432127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45" cy="14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5FF" w14:textId="3A1DEF62" w:rsidR="009E64F0" w:rsidRPr="003428ED" w:rsidRDefault="003428ED" w:rsidP="002B5507">
      <w:pPr>
        <w:pStyle w:val="3"/>
        <w:rPr>
          <w:rFonts w:eastAsia="Verdana"/>
          <w:lang w:val="ru-RU"/>
        </w:rPr>
      </w:pPr>
      <w:bookmarkStart w:id="4" w:name="_Ref436322861"/>
      <w:r>
        <w:rPr>
          <w:rFonts w:eastAsia="Verdana"/>
          <w:lang w:val="ru-RU"/>
        </w:rPr>
        <w:t xml:space="preserve">Определяем приложение </w:t>
      </w:r>
      <w:r>
        <w:rPr>
          <w:rFonts w:eastAsia="Verdana"/>
        </w:rPr>
        <w:t>video</w:t>
      </w:r>
      <w:r w:rsidRPr="003428ED">
        <w:rPr>
          <w:rFonts w:eastAsia="Verdana"/>
          <w:lang w:val="ru-RU"/>
        </w:rPr>
        <w:t>-</w:t>
      </w:r>
      <w:r>
        <w:rPr>
          <w:rFonts w:eastAsia="Verdana"/>
        </w:rPr>
        <w:t>app</w:t>
      </w:r>
      <w:r w:rsidRPr="003428ED">
        <w:rPr>
          <w:rFonts w:eastAsia="Verdana"/>
          <w:lang w:val="ru-RU"/>
        </w:rPr>
        <w:t xml:space="preserve"> </w:t>
      </w:r>
      <w:r>
        <w:rPr>
          <w:rFonts w:eastAsia="Verdana"/>
          <w:lang w:val="ru-RU"/>
        </w:rPr>
        <w:t xml:space="preserve">в </w:t>
      </w:r>
      <w:r>
        <w:rPr>
          <w:rFonts w:eastAsia="Verdana"/>
        </w:rPr>
        <w:t>KeyCloak</w:t>
      </w:r>
      <w:bookmarkEnd w:id="4"/>
    </w:p>
    <w:p w14:paraId="6768CA18" w14:textId="08E1CFB9" w:rsidR="003428ED" w:rsidRPr="002B5507" w:rsidRDefault="002B5507" w:rsidP="005734D1">
      <w:pPr>
        <w:numPr>
          <w:ilvl w:val="0"/>
          <w:numId w:val="22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В секции </w:t>
      </w:r>
      <w:r>
        <w:rPr>
          <w:rFonts w:eastAsia="Verdana"/>
          <w:color w:val="333333"/>
          <w:sz w:val="24"/>
          <w:szCs w:val="24"/>
        </w:rPr>
        <w:t>Configure</w:t>
      </w:r>
      <w:r w:rsidRPr="002B5507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кликаем на пункт </w:t>
      </w:r>
      <w:r w:rsidRPr="002B5507">
        <w:rPr>
          <w:rFonts w:eastAsia="Verdana"/>
          <w:i/>
          <w:color w:val="333333"/>
          <w:sz w:val="24"/>
          <w:szCs w:val="24"/>
        </w:rPr>
        <w:t>Clients</w:t>
      </w:r>
      <w:r>
        <w:rPr>
          <w:rFonts w:eastAsia="Verdana"/>
          <w:color w:val="333333"/>
          <w:sz w:val="24"/>
          <w:szCs w:val="24"/>
          <w:lang w:val="ru-RU"/>
        </w:rPr>
        <w:t>.</w:t>
      </w:r>
      <w:r w:rsidR="008A777F">
        <w:rPr>
          <w:rFonts w:eastAsia="Verdana"/>
          <w:color w:val="333333"/>
          <w:sz w:val="24"/>
          <w:szCs w:val="24"/>
          <w:lang w:val="ru-RU"/>
        </w:rPr>
        <w:br/>
      </w:r>
      <w:r w:rsidR="0036776E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59EAA1EE" wp14:editId="5CB751C1">
            <wp:extent cx="1417620" cy="231891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053" cy="23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C6A2" w14:textId="549A7F4E" w:rsidR="009E64F0" w:rsidRDefault="002B5507" w:rsidP="009E64F0">
      <w:pPr>
        <w:numPr>
          <w:ilvl w:val="0"/>
          <w:numId w:val="22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Отображается список приложений. В правом верхнем углу нажимаем кнопку </w:t>
      </w:r>
      <w:r w:rsidRPr="002B5507">
        <w:rPr>
          <w:rFonts w:eastAsia="Verdana"/>
          <w:i/>
          <w:color w:val="333333"/>
          <w:sz w:val="24"/>
          <w:szCs w:val="24"/>
        </w:rPr>
        <w:t>Create</w:t>
      </w:r>
      <w:r w:rsidRPr="002B5507">
        <w:rPr>
          <w:rFonts w:eastAsia="Verdana"/>
          <w:color w:val="333333"/>
          <w:sz w:val="24"/>
          <w:szCs w:val="24"/>
          <w:lang w:val="ru-RU"/>
        </w:rPr>
        <w:t>.</w:t>
      </w:r>
      <w:r w:rsidR="0036776E">
        <w:rPr>
          <w:rFonts w:eastAsia="Verdana"/>
          <w:color w:val="333333"/>
          <w:sz w:val="24"/>
          <w:szCs w:val="24"/>
          <w:lang w:val="ru-RU"/>
        </w:rPr>
        <w:br/>
      </w:r>
      <w:r w:rsidR="0036776E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612AA67" wp14:editId="4379611E">
            <wp:extent cx="4960188" cy="12391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25" cy="12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C8B4" w14:textId="4070562A" w:rsidR="000E0FC5" w:rsidRPr="000E0FC5" w:rsidRDefault="0036776E" w:rsidP="0036776E">
      <w:pPr>
        <w:numPr>
          <w:ilvl w:val="0"/>
          <w:numId w:val="22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Определяем свойства клиента. На текущий момент нужно задать </w:t>
      </w:r>
      <w:r>
        <w:rPr>
          <w:rFonts w:eastAsia="Verdana"/>
          <w:color w:val="333333"/>
          <w:sz w:val="24"/>
          <w:szCs w:val="24"/>
        </w:rPr>
        <w:t>ID</w:t>
      </w:r>
      <w:r>
        <w:rPr>
          <w:rFonts w:eastAsia="Verdana"/>
          <w:color w:val="333333"/>
          <w:sz w:val="24"/>
          <w:szCs w:val="24"/>
          <w:lang w:val="ru-RU"/>
        </w:rPr>
        <w:t xml:space="preserve"> приложения и </w:t>
      </w:r>
      <w:r>
        <w:rPr>
          <w:rFonts w:eastAsia="Verdana"/>
          <w:color w:val="333333"/>
          <w:sz w:val="24"/>
          <w:szCs w:val="24"/>
        </w:rPr>
        <w:t>URL</w:t>
      </w:r>
      <w:r w:rsidRPr="0036776E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>для возврата после аутентификации.</w:t>
      </w:r>
      <w:r w:rsidR="00550F8A"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color w:val="333333"/>
          <w:sz w:val="24"/>
          <w:szCs w:val="24"/>
          <w:lang w:val="ru-RU"/>
        </w:rPr>
        <w:lastRenderedPageBreak/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0A3DE70A" wp14:editId="3AC92D48">
            <wp:extent cx="5940425" cy="35998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0B8B" w14:textId="4C5AE120" w:rsidR="009E64F0" w:rsidRDefault="009E64F0" w:rsidP="009E64F0">
      <w:pPr>
        <w:spacing w:line="324" w:lineRule="auto"/>
        <w:jc w:val="both"/>
        <w:rPr>
          <w:lang w:val="ru-RU"/>
        </w:rPr>
      </w:pPr>
    </w:p>
    <w:p w14:paraId="30A6559C" w14:textId="15668B35" w:rsidR="00550F8A" w:rsidRPr="00550F8A" w:rsidRDefault="00550F8A" w:rsidP="00550F8A">
      <w:pPr>
        <w:spacing w:line="324" w:lineRule="auto"/>
        <w:jc w:val="both"/>
        <w:rPr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Поле </w:t>
      </w:r>
      <w:r>
        <w:rPr>
          <w:rFonts w:eastAsia="Verdana"/>
          <w:color w:val="333333"/>
          <w:sz w:val="24"/>
          <w:szCs w:val="24"/>
        </w:rPr>
        <w:t>Valid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Redirect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URIs</w:t>
      </w:r>
      <w:r>
        <w:rPr>
          <w:rFonts w:eastAsia="Verdana"/>
          <w:color w:val="333333"/>
          <w:sz w:val="24"/>
          <w:szCs w:val="24"/>
          <w:lang w:val="ru-RU"/>
        </w:rPr>
        <w:t xml:space="preserve"> нужно для идентификации тех точек приложения куда допускается отправка результата после аутентификации (</w:t>
      </w:r>
      <w:r>
        <w:rPr>
          <w:rFonts w:eastAsia="Verdana"/>
          <w:color w:val="333333"/>
          <w:sz w:val="24"/>
          <w:szCs w:val="24"/>
        </w:rPr>
        <w:t>JWT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>токеном). Если у вас одна или несколько таких точек</w:t>
      </w:r>
      <w:r w:rsidR="008D1735">
        <w:rPr>
          <w:rFonts w:eastAsia="Verdana"/>
          <w:color w:val="333333"/>
          <w:sz w:val="24"/>
          <w:szCs w:val="24"/>
          <w:lang w:val="ru-RU"/>
        </w:rPr>
        <w:t>,</w:t>
      </w:r>
      <w:r>
        <w:rPr>
          <w:rFonts w:eastAsia="Verdana"/>
          <w:color w:val="333333"/>
          <w:sz w:val="24"/>
          <w:szCs w:val="24"/>
          <w:lang w:val="ru-RU"/>
        </w:rPr>
        <w:t xml:space="preserve"> то можем</w:t>
      </w:r>
      <w:r w:rsidR="00C1718E">
        <w:rPr>
          <w:rFonts w:eastAsia="Verdana"/>
          <w:color w:val="333333"/>
          <w:sz w:val="24"/>
          <w:szCs w:val="24"/>
          <w:lang w:val="ru-RU"/>
        </w:rPr>
        <w:t xml:space="preserve"> их перечислить с помощью интерфейса</w:t>
      </w:r>
      <w:r>
        <w:rPr>
          <w:rFonts w:eastAsia="Verdana"/>
          <w:color w:val="333333"/>
          <w:sz w:val="24"/>
          <w:szCs w:val="24"/>
          <w:lang w:val="ru-RU"/>
        </w:rPr>
        <w:t xml:space="preserve">.  Можно просто задать маску: </w:t>
      </w:r>
      <w:r w:rsidRPr="00550F8A">
        <w:rPr>
          <w:rFonts w:eastAsia="Verdana"/>
          <w:color w:val="333333"/>
          <w:sz w:val="24"/>
          <w:szCs w:val="24"/>
          <w:lang w:val="ru-RU"/>
        </w:rPr>
        <w:t>/</w:t>
      </w:r>
      <w:r>
        <w:rPr>
          <w:rFonts w:eastAsia="Verdana"/>
          <w:color w:val="333333"/>
          <w:sz w:val="24"/>
          <w:szCs w:val="24"/>
        </w:rPr>
        <w:t>video</w:t>
      </w:r>
      <w:r w:rsidRPr="00550F8A">
        <w:rPr>
          <w:rFonts w:eastAsia="Verdana"/>
          <w:color w:val="333333"/>
          <w:sz w:val="24"/>
          <w:szCs w:val="24"/>
          <w:lang w:val="ru-RU"/>
        </w:rPr>
        <w:t>-</w:t>
      </w:r>
      <w:r>
        <w:rPr>
          <w:rFonts w:eastAsia="Verdana"/>
          <w:color w:val="333333"/>
          <w:sz w:val="24"/>
          <w:szCs w:val="24"/>
        </w:rPr>
        <w:t>app</w:t>
      </w:r>
      <w:r w:rsidRPr="00550F8A">
        <w:rPr>
          <w:rFonts w:eastAsia="Verdana"/>
          <w:color w:val="333333"/>
          <w:sz w:val="24"/>
          <w:szCs w:val="24"/>
          <w:lang w:val="ru-RU"/>
        </w:rPr>
        <w:t>/*</w:t>
      </w:r>
      <w:r>
        <w:rPr>
          <w:rFonts w:eastAsia="Verdana"/>
          <w:color w:val="333333"/>
          <w:sz w:val="24"/>
          <w:szCs w:val="24"/>
          <w:lang w:val="ru-RU"/>
        </w:rPr>
        <w:t xml:space="preserve">. Это дает право </w:t>
      </w:r>
      <w:r>
        <w:rPr>
          <w:rFonts w:eastAsia="Verdana"/>
          <w:color w:val="333333"/>
          <w:sz w:val="24"/>
          <w:szCs w:val="24"/>
        </w:rPr>
        <w:t>KeyCloak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>делать редирект на любой ресурс</w:t>
      </w:r>
      <w:r w:rsidR="0061778C">
        <w:rPr>
          <w:rFonts w:eastAsia="Verdana"/>
          <w:color w:val="333333"/>
          <w:sz w:val="24"/>
          <w:szCs w:val="24"/>
          <w:lang w:val="ru-RU"/>
        </w:rPr>
        <w:t>,</w:t>
      </w:r>
      <w:r>
        <w:rPr>
          <w:rFonts w:eastAsia="Verdana"/>
          <w:color w:val="333333"/>
          <w:sz w:val="24"/>
          <w:szCs w:val="24"/>
          <w:lang w:val="ru-RU"/>
        </w:rPr>
        <w:t xml:space="preserve"> соответствующий данной маске.</w:t>
      </w:r>
    </w:p>
    <w:p w14:paraId="0D2C96AA" w14:textId="5A0FA9E9" w:rsidR="00991D8E" w:rsidRDefault="00E37FF3" w:rsidP="00991D8E">
      <w:pPr>
        <w:pStyle w:val="3"/>
        <w:rPr>
          <w:lang w:val="ru-RU"/>
        </w:rPr>
      </w:pPr>
      <w:bookmarkStart w:id="5" w:name="h.6bo3jsfp4kke" w:colFirst="0" w:colLast="0"/>
      <w:bookmarkEnd w:id="5"/>
      <w:r>
        <w:rPr>
          <w:lang w:val="ru-RU"/>
        </w:rPr>
        <w:t xml:space="preserve">Добавляем слой безопасности </w:t>
      </w:r>
      <w:r w:rsidR="00991D8E">
        <w:rPr>
          <w:lang w:val="ru-RU"/>
        </w:rPr>
        <w:t>в приложение</w:t>
      </w:r>
      <w:r w:rsidR="002702A6" w:rsidRPr="002702A6">
        <w:rPr>
          <w:lang w:val="ru-RU"/>
        </w:rPr>
        <w:t xml:space="preserve"> </w:t>
      </w:r>
      <w:r w:rsidR="002702A6">
        <w:t>video</w:t>
      </w:r>
      <w:r w:rsidR="002702A6" w:rsidRPr="002702A6">
        <w:rPr>
          <w:lang w:val="ru-RU"/>
        </w:rPr>
        <w:t>-</w:t>
      </w:r>
      <w:r w:rsidR="002702A6">
        <w:t>app</w:t>
      </w:r>
    </w:p>
    <w:p w14:paraId="1B6CE85B" w14:textId="4394BD47" w:rsidR="00991D8E" w:rsidRDefault="00991D8E" w:rsidP="0011326D">
      <w:pPr>
        <w:pStyle w:val="4"/>
        <w:rPr>
          <w:lang w:val="ru-RU"/>
        </w:rPr>
      </w:pPr>
      <w:r>
        <w:rPr>
          <w:lang w:val="ru-RU"/>
        </w:rPr>
        <w:t xml:space="preserve">Защищаем </w:t>
      </w:r>
      <w:r w:rsidR="00DD4C17">
        <w:rPr>
          <w:lang w:val="ru-RU"/>
        </w:rPr>
        <w:t>Сервлет</w:t>
      </w:r>
      <w:r w:rsidR="0011326D">
        <w:rPr>
          <w:lang w:val="ru-RU"/>
        </w:rPr>
        <w:t xml:space="preserve"> </w:t>
      </w:r>
      <w:r w:rsidR="0011326D" w:rsidRPr="0011326D">
        <w:rPr>
          <w:lang w:val="ru-RU"/>
        </w:rPr>
        <w:t>VideoListServlet</w:t>
      </w:r>
    </w:p>
    <w:p w14:paraId="490396B3" w14:textId="06970C83" w:rsidR="0011326D" w:rsidRPr="005C299D" w:rsidRDefault="0011326D" w:rsidP="005C299D">
      <w:pPr>
        <w:rPr>
          <w:sz w:val="14"/>
          <w:szCs w:val="14"/>
          <w:lang w:val="ru-RU"/>
        </w:rPr>
      </w:pPr>
      <w:r>
        <w:rPr>
          <w:lang w:val="ru-RU"/>
        </w:rPr>
        <w:t>Для этого просто добавляем на класс</w:t>
      </w:r>
      <w:r w:rsidR="00005B34">
        <w:rPr>
          <w:lang w:val="ru-RU"/>
        </w:rPr>
        <w:t xml:space="preserve"> </w:t>
      </w:r>
      <w:r w:rsidR="00005B34" w:rsidRPr="00005B34">
        <w:rPr>
          <w:lang w:val="ru-RU"/>
        </w:rPr>
        <w:t>VideoListServlet</w:t>
      </w:r>
      <w:r>
        <w:rPr>
          <w:lang w:val="ru-RU"/>
        </w:rPr>
        <w:t xml:space="preserve"> аннотации </w:t>
      </w:r>
      <w:r w:rsidR="005C299D">
        <w:t>DeclaredRoles</w:t>
      </w:r>
      <w:r w:rsidR="005C299D" w:rsidRPr="00C06D64">
        <w:rPr>
          <w:lang w:val="ru-RU"/>
        </w:rPr>
        <w:t xml:space="preserve">, </w:t>
      </w:r>
      <w:r w:rsidR="005C299D">
        <w:t>ServletSecurity</w:t>
      </w:r>
      <w:r w:rsidR="005C299D" w:rsidRPr="00C06D64">
        <w:rPr>
          <w:lang w:val="ru-RU"/>
        </w:rPr>
        <w:t>.</w:t>
      </w:r>
      <w:r w:rsidR="005100D8" w:rsidRPr="005100D8">
        <w:rPr>
          <w:lang w:val="ru-RU"/>
        </w:rPr>
        <w:t xml:space="preserve"> </w:t>
      </w:r>
      <w:r>
        <w:rPr>
          <w:lang w:val="ru-RU"/>
        </w:rPr>
        <w:br/>
      </w:r>
    </w:p>
    <w:p w14:paraId="44A2F0C8" w14:textId="77777777" w:rsidR="005C299D" w:rsidRP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>@WebServlet("/video-list-servlet")</w:t>
      </w:r>
    </w:p>
    <w:p w14:paraId="39FC009F" w14:textId="77777777" w:rsidR="005C299D" w:rsidRP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>@DeclareRoles("video-app-user")</w:t>
      </w:r>
    </w:p>
    <w:p w14:paraId="13B0B70B" w14:textId="77777777" w:rsidR="005C299D" w:rsidRP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>@ServletSecurity(@HttpConstraint(rolesAllowed = {"video-app-user"}))</w:t>
      </w:r>
    </w:p>
    <w:p w14:paraId="3DB25026" w14:textId="2E5F2F1D" w:rsid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>public class VideoListServlet extends HttpServlet {</w:t>
      </w:r>
      <w:r w:rsidR="00C06D64">
        <w:rPr>
          <w:sz w:val="14"/>
          <w:szCs w:val="14"/>
        </w:rPr>
        <w:br/>
        <w:t>}</w:t>
      </w:r>
    </w:p>
    <w:p w14:paraId="4733AC11" w14:textId="77777777" w:rsidR="00005B34" w:rsidRDefault="00005B34" w:rsidP="0011326D">
      <w:pPr>
        <w:rPr>
          <w:sz w:val="14"/>
          <w:szCs w:val="14"/>
        </w:rPr>
      </w:pPr>
    </w:p>
    <w:p w14:paraId="6A5A5128" w14:textId="0544FDC5" w:rsidR="00991D8E" w:rsidRDefault="005100D8" w:rsidP="00991D8E">
      <w:pPr>
        <w:rPr>
          <w:lang w:val="ru-RU"/>
        </w:rPr>
      </w:pPr>
      <w:r>
        <w:rPr>
          <w:lang w:val="ru-RU"/>
        </w:rPr>
        <w:t xml:space="preserve">Опять же можно использовать средства </w:t>
      </w:r>
      <w:r>
        <w:t>web</w:t>
      </w:r>
      <w:r w:rsidRPr="005100D8">
        <w:rPr>
          <w:lang w:val="ru-RU"/>
        </w:rPr>
        <w:t>.</w:t>
      </w:r>
      <w:r>
        <w:t>xml</w:t>
      </w:r>
      <w:r>
        <w:rPr>
          <w:lang w:val="ru-RU"/>
        </w:rPr>
        <w:t>, но мы решили обойтись аннотациями.</w:t>
      </w:r>
      <w:r w:rsidR="00540566">
        <w:rPr>
          <w:lang w:val="ru-RU"/>
        </w:rPr>
        <w:br/>
      </w:r>
    </w:p>
    <w:p w14:paraId="42C82DA8" w14:textId="50FD8CF7" w:rsidR="00540566" w:rsidRPr="00C976B2" w:rsidRDefault="008778AA" w:rsidP="00C976B2">
      <w:pPr>
        <w:pStyle w:val="4"/>
        <w:rPr>
          <w:lang w:val="ru-RU"/>
        </w:rPr>
      </w:pPr>
      <w:r>
        <w:rPr>
          <w:lang w:val="ru-RU"/>
        </w:rPr>
        <w:t>Конфигурируем способ аутентификации</w:t>
      </w:r>
    </w:p>
    <w:p w14:paraId="354CDD64" w14:textId="77777777" w:rsidR="00540566" w:rsidRDefault="00540566" w:rsidP="00540566">
      <w:pPr>
        <w:rPr>
          <w:lang w:val="ru-RU"/>
        </w:rPr>
      </w:pPr>
      <w:r>
        <w:rPr>
          <w:lang w:val="ru-RU"/>
        </w:rPr>
        <w:t xml:space="preserve">Открываем </w:t>
      </w:r>
      <w:r>
        <w:t>web</w:t>
      </w:r>
      <w:r w:rsidRPr="00540566">
        <w:rPr>
          <w:lang w:val="ru-RU"/>
        </w:rPr>
        <w:t>.</w:t>
      </w:r>
      <w:r>
        <w:t>xml</w:t>
      </w:r>
      <w:r w:rsidRPr="00540566">
        <w:rPr>
          <w:lang w:val="ru-RU"/>
        </w:rPr>
        <w:t xml:space="preserve"> </w:t>
      </w:r>
      <w:r>
        <w:rPr>
          <w:lang w:val="ru-RU"/>
        </w:rPr>
        <w:t>и добавляем запись следующего вида:</w:t>
      </w:r>
    </w:p>
    <w:p w14:paraId="0E6E6937" w14:textId="77777777" w:rsidR="00540566" w:rsidRDefault="00540566" w:rsidP="00540566">
      <w:pPr>
        <w:rPr>
          <w:lang w:val="ru-RU"/>
        </w:rPr>
      </w:pPr>
    </w:p>
    <w:p w14:paraId="12A0C23E" w14:textId="5F02808B" w:rsidR="00540566" w:rsidRPr="00924207" w:rsidRDefault="00540566" w:rsidP="00540566">
      <w:pPr>
        <w:rPr>
          <w:sz w:val="14"/>
          <w:szCs w:val="14"/>
        </w:rPr>
      </w:pPr>
      <w:r>
        <w:rPr>
          <w:lang w:val="ru-RU"/>
        </w:rPr>
        <w:lastRenderedPageBreak/>
        <w:br/>
      </w:r>
      <w:r w:rsidRPr="008778AA">
        <w:rPr>
          <w:sz w:val="14"/>
          <w:szCs w:val="14"/>
          <w:lang w:val="ru-RU"/>
        </w:rPr>
        <w:t xml:space="preserve">    </w:t>
      </w:r>
      <w:r w:rsidRPr="00924207">
        <w:rPr>
          <w:sz w:val="14"/>
          <w:szCs w:val="14"/>
        </w:rPr>
        <w:t>&lt;login-config&gt;</w:t>
      </w:r>
    </w:p>
    <w:p w14:paraId="3C488D5B" w14:textId="77777777" w:rsidR="00540566" w:rsidRPr="00924207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       &lt;auth-method&gt;KEYCLOAK&lt;/auth-method&gt;</w:t>
      </w:r>
    </w:p>
    <w:p w14:paraId="4663A4D0" w14:textId="6469EDBA" w:rsidR="00540566" w:rsidRPr="00924207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</w:t>
      </w:r>
      <w:r w:rsidR="00C976B2" w:rsidRPr="008E1847">
        <w:rPr>
          <w:sz w:val="14"/>
          <w:szCs w:val="14"/>
        </w:rPr>
        <w:t xml:space="preserve">  </w:t>
      </w:r>
      <w:r w:rsidRPr="00924207">
        <w:rPr>
          <w:sz w:val="14"/>
          <w:szCs w:val="14"/>
        </w:rPr>
        <w:t xml:space="preserve">     </w:t>
      </w:r>
      <w:r w:rsidR="00C976B2">
        <w:rPr>
          <w:sz w:val="14"/>
          <w:szCs w:val="14"/>
        </w:rPr>
        <w:t>&lt;</w:t>
      </w:r>
      <w:r w:rsidRPr="00924207">
        <w:rPr>
          <w:sz w:val="14"/>
          <w:szCs w:val="14"/>
        </w:rPr>
        <w:t>rea</w:t>
      </w:r>
      <w:r w:rsidR="00C976B2">
        <w:rPr>
          <w:sz w:val="14"/>
          <w:szCs w:val="14"/>
        </w:rPr>
        <w:t>lm-name&gt;</w:t>
      </w:r>
      <w:r w:rsidR="00F21184">
        <w:rPr>
          <w:sz w:val="14"/>
          <w:szCs w:val="14"/>
        </w:rPr>
        <w:t>videomanager</w:t>
      </w:r>
      <w:r w:rsidR="00C976B2">
        <w:rPr>
          <w:sz w:val="14"/>
          <w:szCs w:val="14"/>
        </w:rPr>
        <w:t>&lt;/realm-name&gt;</w:t>
      </w:r>
    </w:p>
    <w:p w14:paraId="464EA356" w14:textId="6FF2E5A2" w:rsidR="00540566" w:rsidRPr="00C976B2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   </w:t>
      </w:r>
      <w:r w:rsidRPr="00C976B2">
        <w:rPr>
          <w:sz w:val="14"/>
          <w:szCs w:val="14"/>
        </w:rPr>
        <w:t>&lt;/login-config&gt;</w:t>
      </w:r>
      <w:r w:rsidR="00924207" w:rsidRPr="00C976B2">
        <w:rPr>
          <w:sz w:val="14"/>
          <w:szCs w:val="14"/>
        </w:rPr>
        <w:br/>
      </w:r>
    </w:p>
    <w:p w14:paraId="546060C0" w14:textId="1D7A98EB" w:rsidR="00924207" w:rsidRDefault="00924207" w:rsidP="00540566">
      <w:pPr>
        <w:rPr>
          <w:lang w:val="ru-RU"/>
        </w:rPr>
      </w:pPr>
      <w:commentRangeStart w:id="6"/>
      <w:r w:rsidRPr="00924207">
        <w:rPr>
          <w:lang w:val="ru-RU"/>
        </w:rPr>
        <w:t xml:space="preserve">Аннотация для </w:t>
      </w:r>
      <w:r w:rsidR="00A152E5">
        <w:rPr>
          <w:lang w:val="ru-RU"/>
        </w:rPr>
        <w:t>конфигурации метода аутентификации пока нет</w:t>
      </w:r>
      <w:r w:rsidRPr="00924207">
        <w:rPr>
          <w:lang w:val="ru-RU"/>
        </w:rPr>
        <w:t>.</w:t>
      </w:r>
      <w:commentRangeEnd w:id="6"/>
      <w:r w:rsidR="00A72FE2">
        <w:rPr>
          <w:rStyle w:val="ae"/>
        </w:rPr>
        <w:commentReference w:id="6"/>
      </w:r>
    </w:p>
    <w:p w14:paraId="6C7F5A10" w14:textId="77777777" w:rsidR="004F0A43" w:rsidRDefault="004F0A43" w:rsidP="00540566">
      <w:pPr>
        <w:rPr>
          <w:lang w:val="ru-RU"/>
        </w:rPr>
      </w:pPr>
    </w:p>
    <w:p w14:paraId="6CAF06B4" w14:textId="6D7BCF58" w:rsidR="004F0A43" w:rsidRDefault="004F0A43" w:rsidP="004F0A43">
      <w:pPr>
        <w:pStyle w:val="4"/>
      </w:pPr>
      <w:r>
        <w:rPr>
          <w:lang w:val="ru-RU"/>
        </w:rPr>
        <w:t xml:space="preserve">Интеграция с </w:t>
      </w:r>
      <w:r>
        <w:t>KeyCloak</w:t>
      </w:r>
    </w:p>
    <w:p w14:paraId="33994062" w14:textId="5E050476" w:rsidR="008062E0" w:rsidRDefault="008062E0" w:rsidP="008062E0">
      <w:pPr>
        <w:pStyle w:val="a0"/>
        <w:numPr>
          <w:ilvl w:val="0"/>
          <w:numId w:val="24"/>
        </w:numPr>
        <w:rPr>
          <w:lang w:val="ru-RU"/>
        </w:rPr>
      </w:pPr>
      <w:r w:rsidRPr="008062E0">
        <w:rPr>
          <w:lang w:val="ru-RU"/>
        </w:rPr>
        <w:t xml:space="preserve"> Открываем в </w:t>
      </w:r>
      <w:r>
        <w:t>KeyCloak</w:t>
      </w:r>
      <w:r w:rsidRPr="008062E0">
        <w:rPr>
          <w:lang w:val="ru-RU"/>
        </w:rPr>
        <w:t xml:space="preserve"> настройку клиента </w:t>
      </w:r>
      <w:r>
        <w:t>video</w:t>
      </w:r>
      <w:r w:rsidRPr="008062E0">
        <w:rPr>
          <w:lang w:val="ru-RU"/>
        </w:rPr>
        <w:t>-</w:t>
      </w:r>
      <w:r>
        <w:t>app</w:t>
      </w:r>
      <w:r w:rsidRPr="008062E0">
        <w:rPr>
          <w:lang w:val="ru-RU"/>
        </w:rPr>
        <w:t xml:space="preserve">. Переходим во вкладку </w:t>
      </w:r>
      <w:r>
        <w:t>Installation</w:t>
      </w:r>
      <w:r w:rsidRPr="008062E0">
        <w:rPr>
          <w:lang w:val="ru-RU"/>
        </w:rPr>
        <w:t>, выбираем</w:t>
      </w:r>
      <w:r>
        <w:rPr>
          <w:lang w:val="ru-RU"/>
        </w:rPr>
        <w:t xml:space="preserve"> </w:t>
      </w:r>
      <w:r>
        <w:t>KeyCloak</w:t>
      </w:r>
      <w:r w:rsidRPr="008062E0">
        <w:rPr>
          <w:lang w:val="ru-RU"/>
        </w:rPr>
        <w:t xml:space="preserve"> </w:t>
      </w:r>
      <w:r>
        <w:t>JSON</w:t>
      </w:r>
      <w:r w:rsidRPr="008062E0">
        <w:rPr>
          <w:lang w:val="ru-RU"/>
        </w:rPr>
        <w:t xml:space="preserve"> формат. </w:t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0188FB5D" wp14:editId="7265D8C7">
            <wp:extent cx="5940425" cy="1948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4AE6" w14:textId="7F5FBAD8" w:rsidR="008062E0" w:rsidRDefault="008062E0" w:rsidP="008062E0">
      <w:pPr>
        <w:pStyle w:val="a0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Система покажет </w:t>
      </w:r>
      <w:r>
        <w:t>JSON</w:t>
      </w:r>
      <w:r>
        <w:rPr>
          <w:lang w:val="ru-RU"/>
        </w:rPr>
        <w:t xml:space="preserve">, который нужно скопировать и поместить в файл </w:t>
      </w:r>
      <w:r>
        <w:t>web</w:t>
      </w:r>
      <w:r w:rsidRPr="008062E0">
        <w:rPr>
          <w:lang w:val="ru-RU"/>
        </w:rPr>
        <w:t>-</w:t>
      </w:r>
      <w:r>
        <w:t>app</w:t>
      </w:r>
      <w:r w:rsidRPr="008062E0">
        <w:rPr>
          <w:lang w:val="ru-RU"/>
        </w:rPr>
        <w:t>/</w:t>
      </w:r>
      <w:r>
        <w:t>WEB</w:t>
      </w:r>
      <w:r w:rsidRPr="008062E0">
        <w:rPr>
          <w:lang w:val="ru-RU"/>
        </w:rPr>
        <w:t>-</w:t>
      </w:r>
      <w:r>
        <w:t>INF</w:t>
      </w:r>
      <w:r w:rsidRPr="008062E0">
        <w:rPr>
          <w:lang w:val="ru-RU"/>
        </w:rPr>
        <w:t>/</w:t>
      </w:r>
      <w:r>
        <w:t>keycloak</w:t>
      </w:r>
      <w:r w:rsidRPr="008062E0">
        <w:rPr>
          <w:lang w:val="ru-RU"/>
        </w:rPr>
        <w:t>.</w:t>
      </w:r>
      <w:r>
        <w:t>json</w:t>
      </w:r>
      <w:r>
        <w:rPr>
          <w:lang w:val="ru-RU"/>
        </w:rPr>
        <w:t xml:space="preserve"> приложения </w:t>
      </w:r>
      <w:r>
        <w:t>video</w:t>
      </w:r>
      <w:r w:rsidRPr="008062E0">
        <w:rPr>
          <w:lang w:val="ru-RU"/>
        </w:rPr>
        <w:t>-</w:t>
      </w:r>
      <w:r>
        <w:t>app</w:t>
      </w:r>
      <w:r w:rsidRPr="008062E0">
        <w:rPr>
          <w:lang w:val="ru-RU"/>
        </w:rPr>
        <w:t>.</w:t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tab/>
      </w:r>
      <w:r>
        <w:rPr>
          <w:noProof/>
        </w:rPr>
        <w:drawing>
          <wp:inline distT="0" distB="0" distL="0" distR="0" wp14:anchorId="168FFC96" wp14:editId="755F67EC">
            <wp:extent cx="5839126" cy="21346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82" cy="21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D66" w14:textId="77777777" w:rsidR="008325E2" w:rsidRDefault="008325E2" w:rsidP="008325E2">
      <w:pPr>
        <w:pStyle w:val="3"/>
        <w:rPr>
          <w:lang w:val="ru-RU"/>
        </w:rPr>
      </w:pPr>
      <w:r w:rsidRPr="00A91627">
        <w:rPr>
          <w:lang w:val="ru-RU"/>
        </w:rPr>
        <w:t>Сборка и деплой</w:t>
      </w:r>
    </w:p>
    <w:p w14:paraId="2B512359" w14:textId="77777777" w:rsidR="008325E2" w:rsidRDefault="008325E2" w:rsidP="008325E2">
      <w:pPr>
        <w:rPr>
          <w:lang w:val="ru-RU"/>
        </w:rPr>
      </w:pPr>
    </w:p>
    <w:p w14:paraId="68095434" w14:textId="5A4E71FD" w:rsidR="008325E2" w:rsidRDefault="008325E2" w:rsidP="008325E2">
      <w:pPr>
        <w:rPr>
          <w:lang w:val="ru-RU"/>
        </w:rPr>
      </w:pPr>
      <w:r>
        <w:rPr>
          <w:lang w:val="ru-RU"/>
        </w:rPr>
        <w:t>Снова собираем и деплоим приложение</w:t>
      </w:r>
      <w:r w:rsidR="009263D8">
        <w:rPr>
          <w:lang w:val="ru-RU"/>
        </w:rPr>
        <w:t>.</w:t>
      </w:r>
    </w:p>
    <w:p w14:paraId="02A04A49" w14:textId="77777777" w:rsidR="009263D8" w:rsidRDefault="009263D8" w:rsidP="008325E2">
      <w:pPr>
        <w:rPr>
          <w:lang w:val="ru-RU"/>
        </w:rPr>
      </w:pPr>
    </w:p>
    <w:p w14:paraId="0592C541" w14:textId="77777777" w:rsidR="004C5264" w:rsidRDefault="009263D8" w:rsidP="008325E2">
      <w:pPr>
        <w:rPr>
          <w:lang w:val="ru-RU"/>
        </w:rPr>
      </w:pPr>
      <w:r>
        <w:rPr>
          <w:lang w:val="ru-RU"/>
        </w:rPr>
        <w:t xml:space="preserve">Открываем страницу </w:t>
      </w:r>
      <w:r w:rsidRPr="00241FC9">
        <w:rPr>
          <w:lang w:val="ru-RU"/>
        </w:rPr>
        <w:t xml:space="preserve"> </w:t>
      </w:r>
      <w:hyperlink r:id="rId46" w:history="1">
        <w:r w:rsidRPr="004808C5">
          <w:rPr>
            <w:rStyle w:val="a6"/>
          </w:rPr>
          <w:t>http</w:t>
        </w:r>
        <w:r w:rsidRPr="004808C5">
          <w:rPr>
            <w:rStyle w:val="a6"/>
            <w:lang w:val="ru-RU"/>
          </w:rPr>
          <w:t>://</w:t>
        </w:r>
        <w:r w:rsidRPr="004808C5">
          <w:rPr>
            <w:rStyle w:val="a6"/>
          </w:rPr>
          <w:t>localhost</w:t>
        </w:r>
        <w:r w:rsidRPr="004808C5">
          <w:rPr>
            <w:rStyle w:val="a6"/>
            <w:lang w:val="ru-RU"/>
          </w:rPr>
          <w:t>:8080/</w:t>
        </w:r>
        <w:r w:rsidRPr="004808C5">
          <w:rPr>
            <w:rStyle w:val="a6"/>
          </w:rPr>
          <w:t>video</w:t>
        </w:r>
        <w:r w:rsidRPr="004808C5">
          <w:rPr>
            <w:rStyle w:val="a6"/>
            <w:lang w:val="ru-RU"/>
          </w:rPr>
          <w:t>-</w:t>
        </w:r>
        <w:r w:rsidRPr="004808C5">
          <w:rPr>
            <w:rStyle w:val="a6"/>
          </w:rPr>
          <w:t>app</w:t>
        </w:r>
        <w:r w:rsidRPr="004808C5">
          <w:rPr>
            <w:rStyle w:val="a6"/>
            <w:lang w:val="ru-RU"/>
          </w:rPr>
          <w:t>/video-list-servlet</w:t>
        </w:r>
      </w:hyperlink>
      <w:r>
        <w:rPr>
          <w:rStyle w:val="a6"/>
          <w:lang w:val="ru-RU"/>
        </w:rPr>
        <w:t>.</w:t>
      </w:r>
      <w:r>
        <w:rPr>
          <w:rStyle w:val="a6"/>
          <w:lang w:val="ru-RU"/>
        </w:rPr>
        <w:br/>
      </w:r>
      <w:r>
        <w:rPr>
          <w:lang w:val="ru-RU"/>
        </w:rPr>
        <w:t xml:space="preserve">Если все сконфигурировано верно, то после редиректа вы увидите страницу аутентификации </w:t>
      </w:r>
      <w:r>
        <w:t>KeyCloak</w:t>
      </w:r>
      <w:r>
        <w:rPr>
          <w:lang w:val="ru-RU"/>
        </w:rPr>
        <w:t xml:space="preserve">. Вводим логин и пароль, созданного </w:t>
      </w:r>
      <w:r w:rsidR="00926ACF">
        <w:rPr>
          <w:lang w:val="ru-RU"/>
        </w:rPr>
        <w:t xml:space="preserve">для </w:t>
      </w:r>
      <w:r w:rsidR="00926ACF">
        <w:t>Realm</w:t>
      </w:r>
      <w:r w:rsidR="00926ACF" w:rsidRPr="00E21D31">
        <w:rPr>
          <w:lang w:val="ru-RU"/>
        </w:rPr>
        <w:t xml:space="preserve"> </w:t>
      </w:r>
      <w:r w:rsidR="00926ACF" w:rsidRPr="00926ACF">
        <w:rPr>
          <w:i/>
          <w:lang w:val="ru-RU"/>
        </w:rPr>
        <w:t>videomanager</w:t>
      </w:r>
      <w:r w:rsidR="00926ACF">
        <w:rPr>
          <w:lang w:val="ru-RU"/>
        </w:rPr>
        <w:t xml:space="preserve"> </w:t>
      </w:r>
      <w:r>
        <w:rPr>
          <w:lang w:val="ru-RU"/>
        </w:rPr>
        <w:lastRenderedPageBreak/>
        <w:t>пользователя.</w:t>
      </w:r>
      <w:r>
        <w:rPr>
          <w:rStyle w:val="a6"/>
          <w:lang w:val="ru-RU"/>
        </w:rPr>
        <w:br/>
      </w:r>
    </w:p>
    <w:p w14:paraId="7AFD9B81" w14:textId="6AA5EFBB" w:rsidR="00E21D31" w:rsidRPr="00E21D31" w:rsidRDefault="00E21D31" w:rsidP="008325E2">
      <w:pPr>
        <w:rPr>
          <w:color w:val="0000FF" w:themeColor="hyperlink"/>
          <w:u w:val="single"/>
          <w:lang w:val="ru-RU"/>
        </w:rPr>
      </w:pPr>
      <w:r>
        <w:rPr>
          <w:lang w:val="ru-RU"/>
        </w:rPr>
        <w:t xml:space="preserve">При первом логине </w:t>
      </w:r>
      <w:r>
        <w:t>KeyCloak</w:t>
      </w:r>
      <w:r w:rsidRPr="00E21D31">
        <w:rPr>
          <w:lang w:val="ru-RU"/>
        </w:rPr>
        <w:t xml:space="preserve"> </w:t>
      </w:r>
      <w:r>
        <w:rPr>
          <w:lang w:val="ru-RU"/>
        </w:rPr>
        <w:t xml:space="preserve">запросит обновить пароль у пользователя. Меняем и жмем </w:t>
      </w:r>
      <w:r>
        <w:t>Submit</w:t>
      </w:r>
      <w:r>
        <w:rPr>
          <w:lang w:val="ru-RU"/>
        </w:rPr>
        <w:t>.</w:t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  <w:color w:val="0000FF" w:themeColor="hyperlink"/>
          <w:u w:val="single"/>
        </w:rPr>
        <w:drawing>
          <wp:inline distT="0" distB="0" distL="0" distR="0" wp14:anchorId="3101AF6B" wp14:editId="50E8B753">
            <wp:extent cx="5940425" cy="1327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E267" w14:textId="77777777" w:rsidR="008325E2" w:rsidRDefault="008325E2" w:rsidP="008325E2">
      <w:pPr>
        <w:rPr>
          <w:lang w:val="ru-RU"/>
        </w:rPr>
      </w:pPr>
    </w:p>
    <w:p w14:paraId="3CE6EEB8" w14:textId="58B19315" w:rsidR="00E21D31" w:rsidRDefault="00E21D31" w:rsidP="008325E2">
      <w:pPr>
        <w:rPr>
          <w:lang w:val="ru-RU"/>
        </w:rPr>
      </w:pPr>
      <w:r>
        <w:rPr>
          <w:lang w:val="ru-RU"/>
        </w:rPr>
        <w:t>Если все прошло успешно, вы снова увидите список видео.</w:t>
      </w:r>
    </w:p>
    <w:p w14:paraId="0260DAAB" w14:textId="77777777" w:rsidR="00E21D31" w:rsidRPr="008325E2" w:rsidRDefault="00E21D31" w:rsidP="008325E2">
      <w:pPr>
        <w:rPr>
          <w:lang w:val="ru-RU"/>
        </w:rPr>
      </w:pPr>
    </w:p>
    <w:p w14:paraId="1DAEAA2E" w14:textId="2E8EA354" w:rsidR="00CF100B" w:rsidRDefault="0057745E" w:rsidP="00CF100B">
      <w:pPr>
        <w:pStyle w:val="2"/>
        <w:spacing w:line="324" w:lineRule="auto"/>
        <w:jc w:val="both"/>
        <w:rPr>
          <w:rFonts w:ascii="Arial" w:hAnsi="Arial" w:cs="Arial"/>
          <w:lang w:val="ru-RU"/>
        </w:rPr>
      </w:pPr>
      <w:bookmarkStart w:id="7" w:name="h.egxqdfc4irz8" w:colFirst="0" w:colLast="0"/>
      <w:bookmarkEnd w:id="7"/>
      <w:r>
        <w:rPr>
          <w:rFonts w:ascii="Arial" w:hAnsi="Arial" w:cs="Arial"/>
        </w:rPr>
        <w:t>REST</w:t>
      </w:r>
      <w:r w:rsidRPr="00EE4FDD">
        <w:rPr>
          <w:rFonts w:ascii="Arial" w:hAnsi="Arial" w:cs="Arial"/>
          <w:lang w:val="ru-RU"/>
        </w:rPr>
        <w:t xml:space="preserve"> </w:t>
      </w:r>
      <w:r w:rsidR="00EE4FDD">
        <w:rPr>
          <w:rFonts w:ascii="Arial" w:hAnsi="Arial" w:cs="Arial"/>
          <w:lang w:val="ru-RU"/>
        </w:rPr>
        <w:t xml:space="preserve">сервис, как источник видео – </w:t>
      </w:r>
      <w:r w:rsidR="000D7FFC" w:rsidRPr="00CF100B">
        <w:rPr>
          <w:rFonts w:ascii="Arial" w:hAnsi="Arial" w:cs="Arial"/>
          <w:lang w:val="ru-RU"/>
        </w:rPr>
        <w:t>(</w:t>
      </w:r>
      <w:r w:rsidR="00EE4FDD">
        <w:rPr>
          <w:rFonts w:ascii="Arial" w:hAnsi="Arial" w:cs="Arial"/>
        </w:rPr>
        <w:t>video</w:t>
      </w:r>
      <w:r w:rsidR="00EE4FDD" w:rsidRPr="000D7FFC">
        <w:rPr>
          <w:rFonts w:ascii="Arial" w:hAnsi="Arial" w:cs="Arial"/>
          <w:lang w:val="ru-RU"/>
        </w:rPr>
        <w:t>-</w:t>
      </w:r>
      <w:r w:rsidR="00EE4FDD">
        <w:rPr>
          <w:rFonts w:ascii="Arial" w:hAnsi="Arial" w:cs="Arial"/>
        </w:rPr>
        <w:t>rest</w:t>
      </w:r>
      <w:r w:rsidR="000D7FFC" w:rsidRPr="00CF100B">
        <w:rPr>
          <w:rFonts w:ascii="Arial" w:hAnsi="Arial" w:cs="Arial"/>
          <w:lang w:val="ru-RU"/>
        </w:rPr>
        <w:t>)</w:t>
      </w:r>
    </w:p>
    <w:p w14:paraId="086C67B3" w14:textId="5466FBBA" w:rsidR="002934DE" w:rsidRPr="002934DE" w:rsidRDefault="002934DE" w:rsidP="002934DE">
      <w:pPr>
        <w:rPr>
          <w:lang w:val="ru-RU"/>
        </w:rPr>
      </w:pPr>
      <w:r>
        <w:rPr>
          <w:lang w:val="ru-RU"/>
        </w:rPr>
        <w:t xml:space="preserve">Создадим простой </w:t>
      </w:r>
      <w:r>
        <w:t>REST</w:t>
      </w:r>
      <w:r w:rsidRPr="00D74041">
        <w:rPr>
          <w:lang w:val="ru-RU"/>
        </w:rPr>
        <w:t xml:space="preserve"> </w:t>
      </w:r>
      <w:r>
        <w:rPr>
          <w:lang w:val="ru-RU"/>
        </w:rPr>
        <w:t>сервис, который будет возвращать список видео.</w:t>
      </w:r>
    </w:p>
    <w:p w14:paraId="53F5668F" w14:textId="1569DD86" w:rsidR="002934DE" w:rsidRDefault="002934DE" w:rsidP="002934DE">
      <w:pPr>
        <w:rPr>
          <w:lang w:val="ru-RU"/>
        </w:rPr>
      </w:pPr>
      <w:r>
        <w:rPr>
          <w:lang w:val="ru-RU"/>
        </w:rPr>
        <w:t xml:space="preserve">Структура </w:t>
      </w:r>
      <w:r>
        <w:rPr>
          <w:lang w:val="ru-RU"/>
        </w:rPr>
        <w:t>приложения будет выглядеть так.</w:t>
      </w:r>
      <w:r w:rsidR="00D74041">
        <w:rPr>
          <w:lang w:val="ru-RU"/>
        </w:rPr>
        <w:br/>
      </w:r>
    </w:p>
    <w:p w14:paraId="19642B75" w14:textId="6D73BCE7" w:rsidR="00D74041" w:rsidRPr="002934DE" w:rsidRDefault="00D74041" w:rsidP="002934DE">
      <w:pPr>
        <w:rPr>
          <w:lang w:val="ru-RU"/>
        </w:rPr>
      </w:pPr>
      <w:r>
        <w:rPr>
          <w:noProof/>
        </w:rPr>
        <w:drawing>
          <wp:inline distT="0" distB="0" distL="0" distR="0" wp14:anchorId="0C22C88E" wp14:editId="7101D311">
            <wp:extent cx="4076700" cy="3581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49D6" w14:textId="36C5CFA6" w:rsidR="009B3997" w:rsidRDefault="009B3997" w:rsidP="009B3997">
      <w:pPr>
        <w:pStyle w:val="3"/>
        <w:rPr>
          <w:lang w:val="ru-RU"/>
        </w:rPr>
      </w:pPr>
      <w:r>
        <w:rPr>
          <w:lang w:val="ru-RU"/>
        </w:rPr>
        <w:t>Файл зависимостей</w:t>
      </w:r>
      <w:r w:rsidR="00D74041">
        <w:rPr>
          <w:lang w:val="ru-RU"/>
        </w:rPr>
        <w:t xml:space="preserve"> – </w:t>
      </w:r>
      <w:r w:rsidR="00D74041">
        <w:t>pom.xml</w:t>
      </w:r>
    </w:p>
    <w:p w14:paraId="0957B6AA" w14:textId="0B7A4E66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>&lt;?xml version="1.0" encoding="UTF-8"?&gt;</w:t>
      </w:r>
    </w:p>
    <w:p w14:paraId="05075D13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>&lt;project xmlns="http://maven.apache.org/POM/4.0.0"</w:t>
      </w:r>
    </w:p>
    <w:p w14:paraId="068A46B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xmlns:xsi="http://www.w3.org/2001/XMLSchema-instance"</w:t>
      </w:r>
    </w:p>
    <w:p w14:paraId="01C67947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xsi:schemaLocation="http://maven.apache.org/POM/4.0.0 http://maven.apache.org/xsd/maven-4.0.0.xsd"&gt;</w:t>
      </w:r>
    </w:p>
    <w:p w14:paraId="3627533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&lt;modelVersion&gt;4.0.0&lt;/modelVersion&gt;</w:t>
      </w:r>
    </w:p>
    <w:p w14:paraId="1DB0BCBB" w14:textId="77777777" w:rsidR="002B4C21" w:rsidRPr="002B4C21" w:rsidRDefault="002B4C21" w:rsidP="002B4C21">
      <w:pPr>
        <w:rPr>
          <w:sz w:val="14"/>
          <w:szCs w:val="14"/>
        </w:rPr>
      </w:pPr>
    </w:p>
    <w:p w14:paraId="204521A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&lt;parent&gt;</w:t>
      </w:r>
    </w:p>
    <w:p w14:paraId="17290E1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&lt;groupId&gt;com.ebt.ressearch.keycloak&lt;/groupId&gt;</w:t>
      </w:r>
    </w:p>
    <w:p w14:paraId="1D0D42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&lt;artifactId&gt;keycloak-demo&lt;/artifactId&gt;</w:t>
      </w:r>
    </w:p>
    <w:p w14:paraId="20AD7B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&lt;version&gt;1.0-SNAPSHOT&lt;/version&gt;</w:t>
      </w:r>
    </w:p>
    <w:p w14:paraId="3A58228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&lt;/parent&gt;</w:t>
      </w:r>
    </w:p>
    <w:p w14:paraId="62319AF0" w14:textId="77777777" w:rsidR="002B4C21" w:rsidRPr="002B4C21" w:rsidRDefault="002B4C21" w:rsidP="002B4C21">
      <w:pPr>
        <w:rPr>
          <w:sz w:val="14"/>
          <w:szCs w:val="14"/>
        </w:rPr>
      </w:pPr>
    </w:p>
    <w:p w14:paraId="2411D9B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&lt;artifactId&gt;video-rest&lt;/artifactId&gt;</w:t>
      </w:r>
    </w:p>
    <w:p w14:paraId="5BDAAE07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&lt;version&gt;1.0-SNAPSHOT&lt;/version&gt;</w:t>
      </w:r>
    </w:p>
    <w:p w14:paraId="6F532D3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&lt;packaging&gt;war&lt;/packaging&gt;</w:t>
      </w:r>
    </w:p>
    <w:p w14:paraId="64FB702C" w14:textId="77777777" w:rsidR="002B4C21" w:rsidRPr="002B4C21" w:rsidRDefault="002B4C21" w:rsidP="002B4C21">
      <w:pPr>
        <w:rPr>
          <w:sz w:val="14"/>
          <w:szCs w:val="14"/>
        </w:rPr>
      </w:pPr>
    </w:p>
    <w:p w14:paraId="1D0B414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&lt;build&gt;</w:t>
      </w:r>
    </w:p>
    <w:p w14:paraId="53D4B70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&lt;finalName&gt;video-rest&lt;/finalName&gt;</w:t>
      </w:r>
    </w:p>
    <w:p w14:paraId="227D9C9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&lt;plugins&gt;</w:t>
      </w:r>
    </w:p>
    <w:p w14:paraId="47EE51E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&lt;plugin&gt;</w:t>
      </w:r>
    </w:p>
    <w:p w14:paraId="1CC827F1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&lt;groupId&gt;org.wildfly.plugins&lt;/groupId&gt;</w:t>
      </w:r>
    </w:p>
    <w:p w14:paraId="45B0FE0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&lt;artifactId&gt;wildfly-maven-plugin&lt;/artifactId&gt;</w:t>
      </w:r>
    </w:p>
    <w:p w14:paraId="320F06B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&lt;version&gt;${version.wildfly.maven.plugin}&lt;/version&gt;</w:t>
      </w:r>
    </w:p>
    <w:p w14:paraId="0581C46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&lt;/plugin&gt;</w:t>
      </w:r>
    </w:p>
    <w:p w14:paraId="5E591536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&lt;/plugins&gt;</w:t>
      </w:r>
    </w:p>
    <w:p w14:paraId="1A8F9861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&lt;/build&gt;</w:t>
      </w:r>
    </w:p>
    <w:p w14:paraId="11D579F6" w14:textId="77777777" w:rsidR="002B4C21" w:rsidRPr="002B4C21" w:rsidRDefault="002B4C21" w:rsidP="002B4C21">
      <w:pPr>
        <w:rPr>
          <w:sz w:val="14"/>
          <w:szCs w:val="14"/>
        </w:rPr>
      </w:pPr>
    </w:p>
    <w:p w14:paraId="45B499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&lt;dependencies&gt;</w:t>
      </w:r>
    </w:p>
    <w:p w14:paraId="3C623FE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203A695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&lt;groupId&gt;com.ebt.ressearch.keycloak&lt;/groupId&gt;</w:t>
      </w:r>
    </w:p>
    <w:p w14:paraId="7BE91CE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&lt;artifactId&gt;common&lt;/artifactId&gt;</w:t>
      </w:r>
    </w:p>
    <w:p w14:paraId="3907B1E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&lt;version&gt;${project.version}&lt;/version&gt;</w:t>
      </w:r>
    </w:p>
    <w:p w14:paraId="773FA8E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6040820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25C96984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&lt;groupId&gt;javax.enterprise&lt;/groupId&gt;</w:t>
      </w:r>
    </w:p>
    <w:p w14:paraId="3AE1A30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&lt;artifactId&gt;cdi-api&lt;/artifactId&gt;</w:t>
      </w:r>
    </w:p>
    <w:p w14:paraId="7D39091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101F336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180444D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76D1FC6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&lt;groupId&gt;org.jboss.spec.javax.annotation&lt;/groupId&gt;</w:t>
      </w:r>
    </w:p>
    <w:p w14:paraId="70CD689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&lt;artifactId&gt;jboss-annotations-api_1.2_spec&lt;/artifactId&gt;</w:t>
      </w:r>
    </w:p>
    <w:p w14:paraId="1331587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671BCCA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0882E4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7364A91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&lt;groupId&gt;org.jboss.spec.javax.ws.rs&lt;/groupId&gt;</w:t>
      </w:r>
    </w:p>
    <w:p w14:paraId="77B8D4B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&lt;artifactId&gt;jboss-jaxrs-api_2.0_spec&lt;/artifactId&gt;</w:t>
      </w:r>
    </w:p>
    <w:p w14:paraId="08C645C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396FCB8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10DF7A3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685F9193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&lt;groupId&gt;org.keycloak&lt;/groupId&gt;</w:t>
      </w:r>
    </w:p>
    <w:p w14:paraId="3560A43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&lt;artifactId&gt;keycloak-core&lt;/artifactId&gt;</w:t>
      </w:r>
    </w:p>
    <w:p w14:paraId="5787EC4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1481338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BA23E3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5A39E06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&lt;groupId&gt;org.keycloak&lt;/groupId&gt;</w:t>
      </w:r>
    </w:p>
    <w:p w14:paraId="7963BFF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&lt;artifactId&gt;keycloak-adapter-core&lt;/artifactId&gt;</w:t>
      </w:r>
    </w:p>
    <w:p w14:paraId="02C9398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7CB1E51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4FAF4BE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13008B1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&lt;groupId&gt;org.jboss.spec.javax.ejb&lt;/groupId&gt;</w:t>
      </w:r>
    </w:p>
    <w:p w14:paraId="16E553A4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&lt;artifactId&gt;jboss-ejb-api_3.1_spec&lt;/artifactId&gt;</w:t>
      </w:r>
    </w:p>
    <w:p w14:paraId="76C6835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&lt;version&gt;1.0.2.Final&lt;/version&gt;</w:t>
      </w:r>
    </w:p>
    <w:p w14:paraId="38A93C0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F70F9CD" w14:textId="6F5DE28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&lt;/dependencies&gt;</w:t>
      </w:r>
    </w:p>
    <w:p w14:paraId="1A99198A" w14:textId="6C2C0237" w:rsidR="002C5C56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>&lt;/project&gt;</w:t>
      </w:r>
    </w:p>
    <w:p w14:paraId="08F624BE" w14:textId="515C7CE4" w:rsidR="009851AC" w:rsidRDefault="009851AC" w:rsidP="009851AC">
      <w:pPr>
        <w:pStyle w:val="3"/>
      </w:pPr>
      <w:r>
        <w:rPr>
          <w:lang w:val="ru-RU"/>
        </w:rPr>
        <w:t>Имплементация модели</w:t>
      </w:r>
      <w:r w:rsidR="00163F81">
        <w:rPr>
          <w:lang w:val="ru-RU"/>
        </w:rPr>
        <w:t xml:space="preserve"> -</w:t>
      </w:r>
      <w:r>
        <w:rPr>
          <w:lang w:val="ru-RU"/>
        </w:rPr>
        <w:t xml:space="preserve"> </w:t>
      </w:r>
      <w:r>
        <w:t>VideoImpl.java</w:t>
      </w:r>
    </w:p>
    <w:p w14:paraId="03653117" w14:textId="70EDE0AE" w:rsidR="009851AC" w:rsidRDefault="000A22DF" w:rsidP="009851AC">
      <w:pPr>
        <w:rPr>
          <w:lang w:val="ru-RU"/>
        </w:rPr>
      </w:pPr>
      <w:r>
        <w:rPr>
          <w:lang w:val="ru-RU"/>
        </w:rPr>
        <w:t>А</w:t>
      </w:r>
      <w:r w:rsidR="009851AC">
        <w:rPr>
          <w:lang w:val="ru-RU"/>
        </w:rPr>
        <w:t xml:space="preserve">налогично имплементации в приложении </w:t>
      </w:r>
      <w:r w:rsidR="009851AC">
        <w:t>video</w:t>
      </w:r>
      <w:r w:rsidR="009851AC" w:rsidRPr="009851AC">
        <w:rPr>
          <w:lang w:val="ru-RU"/>
        </w:rPr>
        <w:t>-</w:t>
      </w:r>
      <w:r w:rsidR="009851AC">
        <w:t>app</w:t>
      </w:r>
      <w:r w:rsidR="009851AC" w:rsidRPr="009851AC">
        <w:rPr>
          <w:lang w:val="ru-RU"/>
        </w:rPr>
        <w:t xml:space="preserve"> (</w:t>
      </w:r>
      <w:r w:rsidR="009851AC">
        <w:rPr>
          <w:lang w:val="ru-RU"/>
        </w:rPr>
        <w:t>с точности до имени пакета).</w:t>
      </w:r>
    </w:p>
    <w:p w14:paraId="29FA727C" w14:textId="7DF7A2E8" w:rsidR="000A22DF" w:rsidRDefault="000A22DF" w:rsidP="000A22DF">
      <w:pPr>
        <w:pStyle w:val="3"/>
      </w:pPr>
      <w:r>
        <w:rPr>
          <w:lang w:val="ru-RU"/>
        </w:rPr>
        <w:t>Сервис для работы с видео объектами</w:t>
      </w:r>
      <w:r>
        <w:rPr>
          <w:lang w:val="ru-RU"/>
        </w:rPr>
        <w:t xml:space="preserve"> - </w:t>
      </w:r>
      <w:r>
        <w:t>VideoService</w:t>
      </w:r>
      <w:r w:rsidRPr="000A22DF">
        <w:rPr>
          <w:lang w:val="ru-RU"/>
        </w:rPr>
        <w:t>.</w:t>
      </w:r>
      <w:r>
        <w:t>java</w:t>
      </w:r>
    </w:p>
    <w:p w14:paraId="2031A993" w14:textId="20AA9F85" w:rsidR="000A22DF" w:rsidRPr="000A22DF" w:rsidRDefault="000A22DF" w:rsidP="000A22DF">
      <w:pPr>
        <w:rPr>
          <w:lang w:val="ru-RU"/>
        </w:rPr>
      </w:pPr>
      <w:r>
        <w:rPr>
          <w:lang w:val="ru-RU"/>
        </w:rPr>
        <w:t xml:space="preserve">Аналогично имплементации в приложении </w:t>
      </w:r>
      <w:r>
        <w:t>video</w:t>
      </w:r>
      <w:r w:rsidRPr="000A22DF">
        <w:rPr>
          <w:lang w:val="ru-RU"/>
        </w:rPr>
        <w:t>-</w:t>
      </w:r>
      <w:r>
        <w:t>app</w:t>
      </w:r>
      <w:r w:rsidRPr="000A22DF">
        <w:rPr>
          <w:lang w:val="ru-RU"/>
        </w:rPr>
        <w:t>.</w:t>
      </w:r>
      <w:r>
        <w:rPr>
          <w:lang w:val="ru-RU"/>
        </w:rPr>
        <w:t xml:space="preserve"> </w:t>
      </w:r>
    </w:p>
    <w:p w14:paraId="24995910" w14:textId="77777777" w:rsidR="000A22DF" w:rsidRDefault="000A22DF" w:rsidP="009851AC">
      <w:pPr>
        <w:rPr>
          <w:lang w:val="ru-RU"/>
        </w:rPr>
      </w:pPr>
    </w:p>
    <w:p w14:paraId="13B4ECF2" w14:textId="7FBF691E" w:rsidR="00163F81" w:rsidRDefault="00163F81" w:rsidP="00163F81">
      <w:pPr>
        <w:pStyle w:val="3"/>
      </w:pPr>
      <w:r>
        <w:rPr>
          <w:lang w:val="ru-RU"/>
        </w:rPr>
        <w:lastRenderedPageBreak/>
        <w:t xml:space="preserve">Создание </w:t>
      </w:r>
      <w:r>
        <w:t xml:space="preserve">REST </w:t>
      </w:r>
      <w:r>
        <w:rPr>
          <w:lang w:val="ru-RU"/>
        </w:rPr>
        <w:t xml:space="preserve">приложения – </w:t>
      </w:r>
      <w:r>
        <w:t>VideoRest.java</w:t>
      </w:r>
      <w:r>
        <w:br/>
      </w:r>
    </w:p>
    <w:p w14:paraId="1FE6685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package com.ebt.videorest.rest;</w:t>
      </w:r>
    </w:p>
    <w:p w14:paraId="653DF087" w14:textId="77777777" w:rsidR="00163F81" w:rsidRPr="00163F81" w:rsidRDefault="00163F81" w:rsidP="00163F81">
      <w:pPr>
        <w:rPr>
          <w:sz w:val="14"/>
          <w:szCs w:val="14"/>
        </w:rPr>
      </w:pPr>
    </w:p>
    <w:p w14:paraId="14414EDA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import javax.ws.rs.ApplicationPath;</w:t>
      </w:r>
    </w:p>
    <w:p w14:paraId="287AB293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import javax.ws.rs.core.Application;</w:t>
      </w:r>
    </w:p>
    <w:p w14:paraId="06217FC8" w14:textId="77777777" w:rsidR="00163F81" w:rsidRPr="00163F81" w:rsidRDefault="00163F81" w:rsidP="00163F81">
      <w:pPr>
        <w:rPr>
          <w:sz w:val="14"/>
          <w:szCs w:val="14"/>
        </w:rPr>
      </w:pPr>
    </w:p>
    <w:p w14:paraId="4E2FCEFB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/**</w:t>
      </w:r>
    </w:p>
    <w:p w14:paraId="1B245D4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 </w:t>
      </w:r>
      <w:r w:rsidRPr="00163F81">
        <w:rPr>
          <w:sz w:val="14"/>
          <w:szCs w:val="14"/>
          <w:lang w:val="ru-RU"/>
        </w:rPr>
        <w:t>Определение</w:t>
      </w:r>
      <w:r w:rsidRPr="00163F81">
        <w:rPr>
          <w:sz w:val="14"/>
          <w:szCs w:val="14"/>
        </w:rPr>
        <w:t xml:space="preserve"> JAX-RS </w:t>
      </w:r>
      <w:r w:rsidRPr="00163F81">
        <w:rPr>
          <w:sz w:val="14"/>
          <w:szCs w:val="14"/>
          <w:lang w:val="ru-RU"/>
        </w:rPr>
        <w:t>приложения</w:t>
      </w:r>
      <w:r w:rsidRPr="00163F81">
        <w:rPr>
          <w:sz w:val="14"/>
          <w:szCs w:val="14"/>
        </w:rPr>
        <w:t>.</w:t>
      </w:r>
    </w:p>
    <w:p w14:paraId="5D1B74C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</w:t>
      </w:r>
    </w:p>
    <w:p w14:paraId="015C36DD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 @author East Banc Technologies (http://eastbanctech.ru/)</w:t>
      </w:r>
    </w:p>
    <w:p w14:paraId="49B168B8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*/</w:t>
      </w:r>
    </w:p>
    <w:p w14:paraId="360B29AC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@ApplicationPath("/")</w:t>
      </w:r>
    </w:p>
    <w:p w14:paraId="654A6DB8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public class VideoRestApp extends Application {</w:t>
      </w:r>
    </w:p>
    <w:p w14:paraId="587EE528" w14:textId="73601B8F" w:rsidR="00163F81" w:rsidRDefault="00163F81" w:rsidP="00163F81">
      <w:pPr>
        <w:rPr>
          <w:sz w:val="14"/>
          <w:szCs w:val="14"/>
          <w:lang w:val="ru-RU"/>
        </w:rPr>
      </w:pPr>
      <w:r w:rsidRPr="00163F81">
        <w:rPr>
          <w:sz w:val="14"/>
          <w:szCs w:val="14"/>
          <w:lang w:val="ru-RU"/>
        </w:rPr>
        <w:t>}</w:t>
      </w:r>
    </w:p>
    <w:p w14:paraId="6D309CC1" w14:textId="77777777" w:rsidR="00163F81" w:rsidRDefault="00163F81" w:rsidP="00163F81">
      <w:pPr>
        <w:rPr>
          <w:sz w:val="14"/>
          <w:szCs w:val="14"/>
          <w:lang w:val="ru-RU"/>
        </w:rPr>
      </w:pPr>
    </w:p>
    <w:p w14:paraId="7CFA97DD" w14:textId="7834FA78" w:rsidR="00163F81" w:rsidRDefault="00163F81" w:rsidP="00163F81">
      <w:pPr>
        <w:rPr>
          <w:rFonts w:eastAsia="Verdana"/>
          <w:sz w:val="24"/>
          <w:szCs w:val="24"/>
          <w:lang w:val="ru-RU"/>
        </w:rPr>
      </w:pPr>
      <w:r>
        <w:rPr>
          <w:rFonts w:eastAsia="Verdana"/>
          <w:sz w:val="24"/>
          <w:szCs w:val="24"/>
          <w:lang w:val="ru-RU"/>
        </w:rPr>
        <w:t xml:space="preserve">Определение </w:t>
      </w:r>
      <w:r>
        <w:rPr>
          <w:rFonts w:eastAsia="Verdana"/>
          <w:sz w:val="24"/>
          <w:szCs w:val="24"/>
        </w:rPr>
        <w:t>JAX</w:t>
      </w:r>
      <w:r w:rsidRPr="00163F81">
        <w:rPr>
          <w:rFonts w:eastAsia="Verdana"/>
          <w:sz w:val="24"/>
          <w:szCs w:val="24"/>
          <w:lang w:val="ru-RU"/>
        </w:rPr>
        <w:t>-</w:t>
      </w:r>
      <w:r>
        <w:rPr>
          <w:rFonts w:eastAsia="Verdana"/>
          <w:sz w:val="24"/>
          <w:szCs w:val="24"/>
        </w:rPr>
        <w:t>RS</w:t>
      </w:r>
      <w:r w:rsidRPr="00163F81">
        <w:rPr>
          <w:rFonts w:eastAsia="Verdana"/>
          <w:sz w:val="24"/>
          <w:szCs w:val="24"/>
          <w:lang w:val="ru-RU"/>
        </w:rPr>
        <w:t xml:space="preserve"> </w:t>
      </w:r>
      <w:r>
        <w:rPr>
          <w:rFonts w:eastAsia="Verdana"/>
          <w:sz w:val="24"/>
          <w:szCs w:val="24"/>
          <w:lang w:val="ru-RU"/>
        </w:rPr>
        <w:t xml:space="preserve">приложение, по которому сервер приложений </w:t>
      </w:r>
      <w:r>
        <w:rPr>
          <w:rFonts w:eastAsia="Verdana"/>
          <w:sz w:val="24"/>
          <w:szCs w:val="24"/>
        </w:rPr>
        <w:t>WildFly</w:t>
      </w:r>
      <w:r>
        <w:rPr>
          <w:rFonts w:eastAsia="Verdana"/>
          <w:sz w:val="24"/>
          <w:szCs w:val="24"/>
          <w:lang w:val="ru-RU"/>
        </w:rPr>
        <w:t xml:space="preserve"> поймет, что мы объявляем </w:t>
      </w:r>
      <w:r>
        <w:rPr>
          <w:rFonts w:eastAsia="Verdana"/>
          <w:sz w:val="24"/>
          <w:szCs w:val="24"/>
        </w:rPr>
        <w:t>REST</w:t>
      </w:r>
      <w:r w:rsidRPr="00163F81">
        <w:rPr>
          <w:rFonts w:eastAsia="Verdana"/>
          <w:sz w:val="24"/>
          <w:szCs w:val="24"/>
          <w:lang w:val="ru-RU"/>
        </w:rPr>
        <w:t xml:space="preserve"> </w:t>
      </w:r>
      <w:r>
        <w:rPr>
          <w:rFonts w:eastAsia="Verdana"/>
          <w:sz w:val="24"/>
          <w:szCs w:val="24"/>
          <w:lang w:val="ru-RU"/>
        </w:rPr>
        <w:t xml:space="preserve">сервисы. </w:t>
      </w:r>
    </w:p>
    <w:p w14:paraId="5095F456" w14:textId="77777777" w:rsidR="007F3350" w:rsidRDefault="007F3350" w:rsidP="00163F81">
      <w:pPr>
        <w:rPr>
          <w:rFonts w:eastAsia="Verdana"/>
          <w:sz w:val="24"/>
          <w:szCs w:val="24"/>
          <w:lang w:val="ru-RU"/>
        </w:rPr>
      </w:pPr>
    </w:p>
    <w:p w14:paraId="23CB55FE" w14:textId="7FCC190E" w:rsidR="007F3350" w:rsidRDefault="007F3350" w:rsidP="007F3350">
      <w:pPr>
        <w:pStyle w:val="3"/>
        <w:rPr>
          <w:rFonts w:eastAsia="Verdana"/>
        </w:rPr>
      </w:pPr>
      <w:r>
        <w:rPr>
          <w:rFonts w:eastAsia="Verdana"/>
          <w:lang w:val="ru-RU"/>
        </w:rPr>
        <w:t xml:space="preserve">Создание </w:t>
      </w:r>
      <w:r>
        <w:rPr>
          <w:rFonts w:eastAsia="Verdana"/>
        </w:rPr>
        <w:t xml:space="preserve">REST </w:t>
      </w:r>
      <w:r>
        <w:rPr>
          <w:rFonts w:eastAsia="Verdana"/>
          <w:lang w:val="ru-RU"/>
        </w:rPr>
        <w:t xml:space="preserve">сервиса – </w:t>
      </w:r>
      <w:r w:rsidRPr="007F3350">
        <w:rPr>
          <w:rFonts w:eastAsia="Verdana"/>
          <w:lang w:val="ru-RU"/>
        </w:rPr>
        <w:t>VideoRest</w:t>
      </w:r>
      <w:r>
        <w:rPr>
          <w:rFonts w:eastAsia="Verdana"/>
        </w:rPr>
        <w:t>.java</w:t>
      </w:r>
    </w:p>
    <w:p w14:paraId="2AA6CF75" w14:textId="77777777" w:rsidR="004F57A3" w:rsidRPr="004F57A3" w:rsidRDefault="004F57A3" w:rsidP="004F57A3"/>
    <w:p w14:paraId="62AEB18E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package com.ebt.videorest.rest;</w:t>
      </w:r>
    </w:p>
    <w:p w14:paraId="62DE7B9C" w14:textId="77777777" w:rsidR="004F57A3" w:rsidRPr="004F57A3" w:rsidRDefault="004F57A3" w:rsidP="004F57A3">
      <w:pPr>
        <w:rPr>
          <w:sz w:val="14"/>
          <w:szCs w:val="14"/>
        </w:rPr>
      </w:pPr>
    </w:p>
    <w:p w14:paraId="0C390683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com.ebt.common.Video;</w:t>
      </w:r>
    </w:p>
    <w:p w14:paraId="02BB863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com.ebt.videorest.service.VideoService;</w:t>
      </w:r>
    </w:p>
    <w:p w14:paraId="6F18AF6A" w14:textId="77777777" w:rsidR="004F57A3" w:rsidRPr="004F57A3" w:rsidRDefault="004F57A3" w:rsidP="004F57A3">
      <w:pPr>
        <w:rPr>
          <w:sz w:val="14"/>
          <w:szCs w:val="14"/>
        </w:rPr>
      </w:pPr>
    </w:p>
    <w:p w14:paraId="210E61A2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javax.annotation.security.RolesAllowed;</w:t>
      </w:r>
    </w:p>
    <w:p w14:paraId="3FC45274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javax.ejb.Stateless;</w:t>
      </w:r>
    </w:p>
    <w:p w14:paraId="699BF45F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javax.inject.Inject;</w:t>
      </w:r>
    </w:p>
    <w:p w14:paraId="1EFABE40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javax.ws.rs.GET;</w:t>
      </w:r>
    </w:p>
    <w:p w14:paraId="146159A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javax.ws.rs.Path;</w:t>
      </w:r>
    </w:p>
    <w:p w14:paraId="75B8D1D9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javax.ws.rs.Produces;</w:t>
      </w:r>
    </w:p>
    <w:p w14:paraId="4E5779E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java.util.List;</w:t>
      </w:r>
    </w:p>
    <w:p w14:paraId="0CEC675E" w14:textId="77777777" w:rsidR="004F57A3" w:rsidRPr="004F57A3" w:rsidRDefault="004F57A3" w:rsidP="004F57A3">
      <w:pPr>
        <w:rPr>
          <w:sz w:val="14"/>
          <w:szCs w:val="14"/>
        </w:rPr>
      </w:pPr>
    </w:p>
    <w:p w14:paraId="6446297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/**</w:t>
      </w:r>
    </w:p>
    <w:p w14:paraId="72B16310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 REST сервис.</w:t>
      </w:r>
    </w:p>
    <w:p w14:paraId="1A325CCB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</w:t>
      </w:r>
    </w:p>
    <w:p w14:paraId="191E9484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 @author East Banc Technologies (http://eastbanctech.ru/)</w:t>
      </w:r>
    </w:p>
    <w:p w14:paraId="45344B58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*/</w:t>
      </w:r>
    </w:p>
    <w:p w14:paraId="023B3C13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@Path("/")</w:t>
      </w:r>
    </w:p>
    <w:p w14:paraId="357C54DC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@Produces("application/json")</w:t>
      </w:r>
    </w:p>
    <w:p w14:paraId="3827342D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public class VideoRest {</w:t>
      </w:r>
    </w:p>
    <w:p w14:paraId="53097C56" w14:textId="77777777" w:rsidR="004F57A3" w:rsidRPr="004F57A3" w:rsidRDefault="004F57A3" w:rsidP="004F57A3">
      <w:pPr>
        <w:rPr>
          <w:sz w:val="14"/>
          <w:szCs w:val="14"/>
        </w:rPr>
      </w:pPr>
    </w:p>
    <w:p w14:paraId="2DF3CEDA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@Inject</w:t>
      </w:r>
    </w:p>
    <w:p w14:paraId="7D53525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private VideoService videoService;</w:t>
      </w:r>
    </w:p>
    <w:p w14:paraId="008AC8F3" w14:textId="77777777" w:rsidR="004F57A3" w:rsidRPr="004F57A3" w:rsidRDefault="004F57A3" w:rsidP="004F57A3">
      <w:pPr>
        <w:rPr>
          <w:sz w:val="14"/>
          <w:szCs w:val="14"/>
        </w:rPr>
      </w:pPr>
    </w:p>
    <w:p w14:paraId="674BB0C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@GET</w:t>
      </w:r>
    </w:p>
    <w:p w14:paraId="5DC972FF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@Path("/list")</w:t>
      </w:r>
    </w:p>
    <w:p w14:paraId="7D79F3CE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public List&lt;Video&gt; get() {</w:t>
      </w:r>
    </w:p>
    <w:p w14:paraId="4A8B223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    return videoService.list();</w:t>
      </w:r>
    </w:p>
    <w:p w14:paraId="56AC85E6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}</w:t>
      </w:r>
    </w:p>
    <w:p w14:paraId="55824B83" w14:textId="3399B44D" w:rsidR="00074C2E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}</w:t>
      </w:r>
    </w:p>
    <w:p w14:paraId="0E397CED" w14:textId="471FA64D" w:rsidR="00F87419" w:rsidRDefault="00F87419" w:rsidP="00F87419">
      <w:pPr>
        <w:pStyle w:val="3"/>
      </w:pPr>
      <w:r w:rsidRPr="00B47EA0">
        <w:rPr>
          <w:lang w:val="ru-RU"/>
        </w:rPr>
        <w:t xml:space="preserve">Включаем поддержку </w:t>
      </w:r>
      <w:r>
        <w:t>CDI – beans.xml</w:t>
      </w:r>
    </w:p>
    <w:p w14:paraId="243BBCFA" w14:textId="05B36F28" w:rsidR="00F87419" w:rsidRDefault="00F87419" w:rsidP="00F87419">
      <w:pPr>
        <w:rPr>
          <w:lang w:val="ru-RU"/>
        </w:rPr>
      </w:pPr>
      <w:r>
        <w:rPr>
          <w:lang w:val="ru-RU"/>
        </w:rPr>
        <w:t xml:space="preserve">В точности файл приложения </w:t>
      </w:r>
      <w:r>
        <w:t>video</w:t>
      </w:r>
      <w:r w:rsidRPr="00F87419">
        <w:rPr>
          <w:lang w:val="ru-RU"/>
        </w:rPr>
        <w:t>-</w:t>
      </w:r>
      <w:r>
        <w:t>app</w:t>
      </w:r>
      <w:r w:rsidRPr="00F87419">
        <w:rPr>
          <w:lang w:val="ru-RU"/>
        </w:rPr>
        <w:t>.</w:t>
      </w:r>
      <w:r>
        <w:rPr>
          <w:lang w:val="ru-RU"/>
        </w:rPr>
        <w:t xml:space="preserve"> </w:t>
      </w:r>
    </w:p>
    <w:p w14:paraId="2D5A8F6D" w14:textId="77777777" w:rsidR="009E5936" w:rsidRPr="00F87419" w:rsidRDefault="009E5936" w:rsidP="00F87419">
      <w:pPr>
        <w:rPr>
          <w:lang w:val="ru-RU"/>
        </w:rPr>
      </w:pPr>
    </w:p>
    <w:p w14:paraId="292135D1" w14:textId="77777777" w:rsidR="00E17410" w:rsidRPr="00AD1888" w:rsidRDefault="00E17410" w:rsidP="00E17410">
      <w:pPr>
        <w:pStyle w:val="3"/>
        <w:rPr>
          <w:lang w:val="ru-RU"/>
        </w:rPr>
      </w:pPr>
      <w:r>
        <w:rPr>
          <w:lang w:val="ru-RU"/>
        </w:rPr>
        <w:t xml:space="preserve">Файл конфигурации веб приложения - </w:t>
      </w:r>
      <w:r>
        <w:t>web</w:t>
      </w:r>
      <w:r w:rsidRPr="0004527D">
        <w:rPr>
          <w:lang w:val="ru-RU"/>
        </w:rPr>
        <w:t>.</w:t>
      </w:r>
      <w:r>
        <w:t>xml</w:t>
      </w:r>
    </w:p>
    <w:p w14:paraId="3EDFC04D" w14:textId="318CB66C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>&lt;web-app version="3.0" xmlns="http://java.sun.com/xml/ns/javaee"</w:t>
      </w:r>
    </w:p>
    <w:p w14:paraId="28E126E3" w14:textId="77777777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         xmlns:xsi="http://www.w3.org/2001/XMLSchema-instance"</w:t>
      </w:r>
    </w:p>
    <w:p w14:paraId="178130B5" w14:textId="457410BB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         xsi:schemaLocation="http://java.sun.com/xml/ns/javaee http://java.sun.com/xml/ns/javaee/web-app_3_0.xsd"&gt;</w:t>
      </w:r>
    </w:p>
    <w:p w14:paraId="59F78E7C" w14:textId="240A97F3" w:rsidR="00074C2E" w:rsidRDefault="00EA24AC" w:rsidP="00EA24AC">
      <w:pPr>
        <w:rPr>
          <w:sz w:val="14"/>
          <w:szCs w:val="14"/>
          <w:lang w:val="ru-RU"/>
        </w:rPr>
      </w:pPr>
      <w:r w:rsidRPr="00EA24AC">
        <w:rPr>
          <w:sz w:val="14"/>
          <w:szCs w:val="14"/>
          <w:lang w:val="ru-RU"/>
        </w:rPr>
        <w:t>&lt;/web-app&gt;</w:t>
      </w:r>
    </w:p>
    <w:p w14:paraId="61C656FF" w14:textId="11044FFB" w:rsidR="00DB7189" w:rsidRDefault="00DB7189" w:rsidP="00DB7189">
      <w:pPr>
        <w:pStyle w:val="3"/>
        <w:rPr>
          <w:lang w:val="ru-RU"/>
        </w:rPr>
      </w:pPr>
      <w:r>
        <w:rPr>
          <w:lang w:val="ru-RU"/>
        </w:rPr>
        <w:lastRenderedPageBreak/>
        <w:t>Сборка и деплой</w:t>
      </w:r>
    </w:p>
    <w:p w14:paraId="6D7CF8DE" w14:textId="4E8C16D7" w:rsidR="00DB7189" w:rsidRPr="00DB7189" w:rsidRDefault="00DB7189" w:rsidP="00DB7189">
      <w:pPr>
        <w:rPr>
          <w:lang w:val="ru-RU"/>
        </w:rPr>
      </w:pPr>
      <w:r>
        <w:rPr>
          <w:lang w:val="ru-RU"/>
        </w:rPr>
        <w:t xml:space="preserve">Собираем приложение через </w:t>
      </w:r>
      <w:r>
        <w:t>maven</w:t>
      </w:r>
      <w:r>
        <w:rPr>
          <w:lang w:val="ru-RU"/>
        </w:rPr>
        <w:t xml:space="preserve"> и деплоим в сервер в  </w:t>
      </w:r>
      <w:r>
        <w:t>WildFly</w:t>
      </w:r>
      <w:r w:rsidRPr="00DB7189">
        <w:rPr>
          <w:lang w:val="ru-RU"/>
        </w:rPr>
        <w:t>.</w:t>
      </w:r>
    </w:p>
    <w:p w14:paraId="59A29DC9" w14:textId="77777777" w:rsidR="00DB7189" w:rsidRDefault="00DB7189" w:rsidP="00DB7189">
      <w:pPr>
        <w:rPr>
          <w:lang w:val="ru-RU"/>
        </w:rPr>
      </w:pPr>
    </w:p>
    <w:p w14:paraId="6F550261" w14:textId="2E38457D" w:rsidR="00DB7189" w:rsidRDefault="00DB7189" w:rsidP="00DB7189">
      <w:pPr>
        <w:rPr>
          <w:lang w:val="ru-RU"/>
        </w:rPr>
      </w:pPr>
      <w:r>
        <w:rPr>
          <w:lang w:val="ru-RU"/>
        </w:rPr>
        <w:t xml:space="preserve">Открываем страницу </w:t>
      </w:r>
      <w:hyperlink r:id="rId49" w:history="1">
        <w:r w:rsidRPr="00A41E3F">
          <w:rPr>
            <w:rStyle w:val="a6"/>
            <w:lang w:val="ru-RU"/>
          </w:rPr>
          <w:t>http://localhost:8080/video-rest/list</w:t>
        </w:r>
      </w:hyperlink>
      <w:r>
        <w:rPr>
          <w:lang w:val="ru-RU"/>
        </w:rPr>
        <w:t>.</w:t>
      </w:r>
      <w:r w:rsidRPr="00DB7189">
        <w:rPr>
          <w:lang w:val="ru-RU"/>
        </w:rPr>
        <w:t xml:space="preserve"> </w:t>
      </w:r>
      <w:r>
        <w:rPr>
          <w:lang w:val="ru-RU"/>
        </w:rPr>
        <w:t>Если все настроено верно, то мы увидим список видео</w:t>
      </w:r>
      <w:r w:rsidRPr="00DB7189">
        <w:rPr>
          <w:lang w:val="ru-RU"/>
        </w:rPr>
        <w:t xml:space="preserve"> </w:t>
      </w:r>
      <w:r>
        <w:rPr>
          <w:lang w:val="ru-RU"/>
        </w:rPr>
        <w:t xml:space="preserve">объектов в формате </w:t>
      </w:r>
      <w:r>
        <w:t>JSON</w:t>
      </w:r>
      <w:r w:rsidRPr="00DB7189">
        <w:rPr>
          <w:lang w:val="ru-RU"/>
        </w:rPr>
        <w:t>.</w:t>
      </w:r>
      <w:r w:rsidRPr="00DB7189">
        <w:rPr>
          <w:lang w:val="ru-RU"/>
        </w:rPr>
        <w:br/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3CEA0F07" wp14:editId="50A29069">
            <wp:extent cx="5940425" cy="33299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404">
        <w:rPr>
          <w:lang w:val="ru-RU"/>
        </w:rPr>
        <w:br/>
      </w:r>
    </w:p>
    <w:p w14:paraId="3FCE9624" w14:textId="558083B1" w:rsidR="00EF3404" w:rsidRDefault="00EF3404" w:rsidP="00BC3520">
      <w:pPr>
        <w:pStyle w:val="2"/>
      </w:pPr>
      <w:r>
        <w:rPr>
          <w:lang w:val="ru-RU"/>
        </w:rPr>
        <w:t xml:space="preserve">Защита приложения </w:t>
      </w:r>
      <w:r>
        <w:t>video</w:t>
      </w:r>
      <w:r w:rsidRPr="00BC3520">
        <w:rPr>
          <w:lang w:val="ru-RU"/>
        </w:rPr>
        <w:t>-</w:t>
      </w:r>
      <w:r>
        <w:t>rest</w:t>
      </w:r>
      <w:r w:rsidRPr="00BC3520">
        <w:rPr>
          <w:lang w:val="ru-RU"/>
        </w:rPr>
        <w:t xml:space="preserve"> </w:t>
      </w:r>
      <w:r>
        <w:rPr>
          <w:lang w:val="ru-RU"/>
        </w:rPr>
        <w:t xml:space="preserve">через </w:t>
      </w:r>
      <w:r>
        <w:t>KeyCloak</w:t>
      </w:r>
    </w:p>
    <w:p w14:paraId="0DB1F54D" w14:textId="7F1C3621" w:rsidR="00FD0B38" w:rsidRPr="00FD0B38" w:rsidRDefault="00FD0B38" w:rsidP="00FD0B38">
      <w:pPr>
        <w:pStyle w:val="3"/>
        <w:rPr>
          <w:lang w:val="ru-RU"/>
        </w:rPr>
      </w:pPr>
      <w:r>
        <w:rPr>
          <w:lang w:val="ru-RU"/>
        </w:rPr>
        <w:t>Добавление новой роли</w:t>
      </w:r>
    </w:p>
    <w:p w14:paraId="0E109285" w14:textId="031D9D77" w:rsidR="00B8111C" w:rsidRDefault="00B8111C" w:rsidP="00FD0B38">
      <w:pPr>
        <w:rPr>
          <w:lang w:val="ru-RU"/>
        </w:rPr>
      </w:pPr>
      <w:r w:rsidRPr="00FD0B38">
        <w:rPr>
          <w:lang w:val="ru-RU"/>
        </w:rPr>
        <w:t>Добавляем новую роль video-rest-user</w:t>
      </w:r>
      <w:r w:rsidR="00FD0B38" w:rsidRPr="00FD0B38">
        <w:rPr>
          <w:lang w:val="ru-RU"/>
        </w:rPr>
        <w:t>.</w:t>
      </w:r>
    </w:p>
    <w:p w14:paraId="52C1BB45" w14:textId="0D6AD96B" w:rsidR="00FD0B38" w:rsidRDefault="00FD0B38" w:rsidP="00FD0B38">
      <w:pPr>
        <w:pStyle w:val="3"/>
        <w:rPr>
          <w:lang w:val="ru-RU"/>
        </w:rPr>
      </w:pPr>
      <w:r>
        <w:rPr>
          <w:lang w:val="ru-RU"/>
        </w:rPr>
        <w:t>Добавление роли пользователю</w:t>
      </w:r>
    </w:p>
    <w:p w14:paraId="57239FCF" w14:textId="734397A6" w:rsidR="00FD0B38" w:rsidRDefault="00FD0B38" w:rsidP="00FD0B38">
      <w:pPr>
        <w:rPr>
          <w:lang w:val="ru-RU"/>
        </w:rPr>
      </w:pPr>
      <w:r>
        <w:rPr>
          <w:lang w:val="ru-RU"/>
        </w:rPr>
        <w:t>Добавляем</w:t>
      </w:r>
      <w:r w:rsidRPr="00FD0B38">
        <w:rPr>
          <w:lang w:val="ru-RU"/>
        </w:rPr>
        <w:t xml:space="preserve"> </w:t>
      </w:r>
      <w:r>
        <w:rPr>
          <w:lang w:val="ru-RU"/>
        </w:rPr>
        <w:t>роль</w:t>
      </w:r>
      <w:r w:rsidRPr="00FD0B38">
        <w:rPr>
          <w:lang w:val="ru-RU"/>
        </w:rPr>
        <w:t xml:space="preserve"> </w:t>
      </w:r>
      <w:r w:rsidRPr="00FD0B38">
        <w:t>video</w:t>
      </w:r>
      <w:r w:rsidRPr="00FD0B38">
        <w:rPr>
          <w:lang w:val="ru-RU"/>
        </w:rPr>
        <w:t>-</w:t>
      </w:r>
      <w:r w:rsidRPr="00FD0B38">
        <w:t>rest</w:t>
      </w:r>
      <w:r w:rsidRPr="00FD0B38">
        <w:rPr>
          <w:lang w:val="ru-RU"/>
        </w:rPr>
        <w:t>-</w:t>
      </w:r>
      <w:r w:rsidRPr="00FD0B38">
        <w:t>user</w:t>
      </w:r>
      <w:r>
        <w:rPr>
          <w:lang w:val="ru-RU"/>
        </w:rPr>
        <w:t xml:space="preserve"> пользователю </w:t>
      </w:r>
      <w:r>
        <w:t>appuser</w:t>
      </w:r>
      <w:r w:rsidRPr="00FD0B38">
        <w:rPr>
          <w:lang w:val="ru-RU"/>
        </w:rPr>
        <w:t>.</w:t>
      </w:r>
    </w:p>
    <w:p w14:paraId="222E8FE9" w14:textId="678FA79B" w:rsidR="00FD0B38" w:rsidRPr="00690911" w:rsidRDefault="00690911" w:rsidP="00690911">
      <w:pPr>
        <w:pStyle w:val="3"/>
        <w:rPr>
          <w:lang w:val="ru-RU"/>
        </w:rPr>
      </w:pPr>
      <w:r>
        <w:rPr>
          <w:lang w:val="ru-RU"/>
        </w:rPr>
        <w:t xml:space="preserve">Определяем приложение </w:t>
      </w:r>
      <w:r>
        <w:t>video</w:t>
      </w:r>
      <w:r w:rsidRPr="00690911">
        <w:rPr>
          <w:lang w:val="ru-RU"/>
        </w:rPr>
        <w:t>-</w:t>
      </w:r>
      <w:r>
        <w:t>rest</w:t>
      </w:r>
      <w:r w:rsidRPr="00690911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KeyCloak</w:t>
      </w:r>
    </w:p>
    <w:p w14:paraId="49FF67E7" w14:textId="77777777" w:rsidR="00FD0B38" w:rsidRPr="00FD0B38" w:rsidRDefault="00FD0B38" w:rsidP="00FD0B38">
      <w:pPr>
        <w:rPr>
          <w:lang w:val="ru-RU"/>
        </w:rPr>
      </w:pPr>
    </w:p>
    <w:p w14:paraId="51176BE5" w14:textId="77777777" w:rsidR="006C0BB8" w:rsidRDefault="00B8111C" w:rsidP="00690911">
      <w:pPr>
        <w:rPr>
          <w:noProof/>
          <w:lang w:val="ru-RU"/>
        </w:rPr>
      </w:pPr>
      <w:r w:rsidRPr="00690911">
        <w:rPr>
          <w:lang w:val="ru-RU"/>
        </w:rPr>
        <w:t xml:space="preserve">Определяем </w:t>
      </w:r>
      <w:r>
        <w:t>video</w:t>
      </w:r>
      <w:r w:rsidRPr="00690911">
        <w:rPr>
          <w:lang w:val="ru-RU"/>
        </w:rPr>
        <w:t>-</w:t>
      </w:r>
      <w:r>
        <w:t>rest</w:t>
      </w:r>
      <w:r w:rsidRPr="00690911">
        <w:rPr>
          <w:lang w:val="ru-RU"/>
        </w:rPr>
        <w:t xml:space="preserve"> в </w:t>
      </w:r>
      <w:r>
        <w:t>KeyCloak</w:t>
      </w:r>
      <w:r w:rsidRPr="00690911">
        <w:rPr>
          <w:lang w:val="ru-RU"/>
        </w:rPr>
        <w:t xml:space="preserve"> аналогично пункту </w:t>
      </w:r>
      <w:r w:rsidRPr="00690911">
        <w:rPr>
          <w:b/>
          <w:lang w:val="ru-RU"/>
        </w:rPr>
        <w:fldChar w:fldCharType="begin"/>
      </w:r>
      <w:r w:rsidRPr="00690911">
        <w:rPr>
          <w:b/>
          <w:lang w:val="ru-RU"/>
        </w:rPr>
        <w:instrText xml:space="preserve"> REF _Ref436322861 \h </w:instrText>
      </w:r>
      <w:r w:rsidRPr="00B8111C">
        <w:rPr>
          <w:b/>
          <w:lang w:val="ru-RU"/>
        </w:rPr>
      </w:r>
      <w:r w:rsidRPr="00690911">
        <w:rPr>
          <w:b/>
          <w:lang w:val="ru-RU"/>
        </w:rPr>
        <w:instrText xml:space="preserve"> \* MERGEFORMAT </w:instrText>
      </w:r>
      <w:r w:rsidRPr="00690911">
        <w:rPr>
          <w:b/>
          <w:lang w:val="ru-RU"/>
        </w:rPr>
        <w:fldChar w:fldCharType="separate"/>
      </w:r>
      <w:r w:rsidRPr="00690911">
        <w:rPr>
          <w:rFonts w:eastAsia="Verdana"/>
          <w:b/>
          <w:lang w:val="ru-RU"/>
        </w:rPr>
        <w:t xml:space="preserve">Определяем приложение </w:t>
      </w:r>
      <w:r w:rsidRPr="00690911">
        <w:rPr>
          <w:rFonts w:eastAsia="Verdana"/>
          <w:b/>
        </w:rPr>
        <w:t>video</w:t>
      </w:r>
      <w:r w:rsidRPr="00690911">
        <w:rPr>
          <w:rFonts w:eastAsia="Verdana"/>
          <w:b/>
          <w:lang w:val="ru-RU"/>
        </w:rPr>
        <w:t>-</w:t>
      </w:r>
      <w:r w:rsidRPr="00690911">
        <w:rPr>
          <w:rFonts w:eastAsia="Verdana"/>
          <w:b/>
        </w:rPr>
        <w:t>app</w:t>
      </w:r>
      <w:r w:rsidRPr="00690911">
        <w:rPr>
          <w:rFonts w:eastAsia="Verdana"/>
          <w:b/>
          <w:lang w:val="ru-RU"/>
        </w:rPr>
        <w:t xml:space="preserve"> в </w:t>
      </w:r>
      <w:r w:rsidRPr="00690911">
        <w:rPr>
          <w:rFonts w:eastAsia="Verdana"/>
          <w:b/>
        </w:rPr>
        <w:t>KeyCloak</w:t>
      </w:r>
      <w:r w:rsidRPr="00690911">
        <w:rPr>
          <w:b/>
          <w:lang w:val="ru-RU"/>
        </w:rPr>
        <w:fldChar w:fldCharType="end"/>
      </w:r>
      <w:r w:rsidR="00690911">
        <w:rPr>
          <w:b/>
          <w:lang w:val="ru-RU"/>
        </w:rPr>
        <w:t xml:space="preserve"> </w:t>
      </w:r>
      <w:r w:rsidR="00690911">
        <w:rPr>
          <w:lang w:val="ru-RU"/>
        </w:rPr>
        <w:t>с одним замечанием. В</w:t>
      </w:r>
      <w:r w:rsidRPr="00690911">
        <w:rPr>
          <w:lang w:val="ru-RU"/>
        </w:rPr>
        <w:t xml:space="preserve"> </w:t>
      </w:r>
      <w:r>
        <w:t>AccessType</w:t>
      </w:r>
      <w:r w:rsidRPr="00690911">
        <w:rPr>
          <w:lang w:val="ru-RU"/>
        </w:rPr>
        <w:t xml:space="preserve"> выбираем значение </w:t>
      </w:r>
      <w:r w:rsidRPr="00690911">
        <w:rPr>
          <w:i/>
        </w:rPr>
        <w:t>bearer</w:t>
      </w:r>
      <w:r w:rsidRPr="00690911">
        <w:rPr>
          <w:i/>
          <w:lang w:val="ru-RU"/>
        </w:rPr>
        <w:t>-</w:t>
      </w:r>
      <w:r w:rsidRPr="00690911">
        <w:rPr>
          <w:i/>
        </w:rPr>
        <w:t>only</w:t>
      </w:r>
      <w:r w:rsidRPr="00690911">
        <w:rPr>
          <w:lang w:val="ru-RU"/>
        </w:rPr>
        <w:t xml:space="preserve">. </w:t>
      </w:r>
      <w:r w:rsidR="00690911">
        <w:rPr>
          <w:lang w:val="ru-RU"/>
        </w:rPr>
        <w:br/>
        <w:t>П</w:t>
      </w:r>
      <w:r w:rsidRPr="00690911">
        <w:rPr>
          <w:lang w:val="ru-RU"/>
        </w:rPr>
        <w:t xml:space="preserve">риложение не будет инициировать процесс аутентификации в </w:t>
      </w:r>
      <w:r>
        <w:t>KeyCloak</w:t>
      </w:r>
      <w:r w:rsidRPr="00690911">
        <w:rPr>
          <w:lang w:val="ru-RU"/>
        </w:rPr>
        <w:t xml:space="preserve">. Приложение будет использовать </w:t>
      </w:r>
      <w:r>
        <w:t>JWT</w:t>
      </w:r>
      <w:r w:rsidRPr="00690911">
        <w:rPr>
          <w:lang w:val="ru-RU"/>
        </w:rPr>
        <w:t xml:space="preserve"> токен для </w:t>
      </w:r>
      <w:r w:rsidR="003317EC">
        <w:rPr>
          <w:lang w:val="ru-RU"/>
        </w:rPr>
        <w:t xml:space="preserve">получения пользователя и </w:t>
      </w:r>
      <w:r w:rsidRPr="00690911">
        <w:rPr>
          <w:lang w:val="ru-RU"/>
        </w:rPr>
        <w:t>проверки прав.</w:t>
      </w:r>
      <w:r w:rsidR="006C0BB8" w:rsidRPr="006C0BB8">
        <w:rPr>
          <w:noProof/>
          <w:lang w:val="ru-RU"/>
        </w:rPr>
        <w:t xml:space="preserve"> </w:t>
      </w:r>
    </w:p>
    <w:p w14:paraId="16B33E75" w14:textId="0A930670" w:rsidR="00B8111C" w:rsidRDefault="006C0BB8" w:rsidP="0069091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10CA6F5" wp14:editId="21804658">
            <wp:extent cx="5940425" cy="32181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2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D101" w14:textId="6A21C78F" w:rsidR="002F03E5" w:rsidRDefault="002F03E5" w:rsidP="002F03E5">
      <w:pPr>
        <w:pStyle w:val="3"/>
        <w:rPr>
          <w:lang w:val="ru-RU"/>
        </w:rPr>
      </w:pPr>
      <w:r>
        <w:rPr>
          <w:lang w:val="ru-RU"/>
        </w:rPr>
        <w:t>Добавляем слой безопасности в приложение</w:t>
      </w:r>
      <w:r w:rsidRPr="002702A6">
        <w:rPr>
          <w:lang w:val="ru-RU"/>
        </w:rPr>
        <w:t xml:space="preserve"> </w:t>
      </w:r>
      <w:r>
        <w:t>video</w:t>
      </w:r>
      <w:r w:rsidRPr="002702A6">
        <w:rPr>
          <w:lang w:val="ru-RU"/>
        </w:rPr>
        <w:t>-</w:t>
      </w:r>
      <w:r w:rsidR="00A809C2">
        <w:t>rest</w:t>
      </w:r>
    </w:p>
    <w:p w14:paraId="201BC6F4" w14:textId="5DA688D1" w:rsidR="003D2DCC" w:rsidRDefault="00D76364" w:rsidP="001C1FED">
      <w:pPr>
        <w:pStyle w:val="4"/>
        <w:rPr>
          <w:lang w:val="ru-RU"/>
        </w:rPr>
      </w:pPr>
      <w:r>
        <w:rPr>
          <w:lang w:val="ru-RU"/>
        </w:rPr>
        <w:t>Защищаем сервис возврата списка видео объектов</w:t>
      </w:r>
      <w:r w:rsidR="001C1FED">
        <w:rPr>
          <w:lang w:val="ru-RU"/>
        </w:rPr>
        <w:t xml:space="preserve"> – </w:t>
      </w:r>
      <w:r w:rsidR="001C1FED" w:rsidRPr="001C1FED">
        <w:rPr>
          <w:lang w:val="ru-RU"/>
        </w:rPr>
        <w:t>VideoRest.</w:t>
      </w:r>
      <w:r w:rsidR="001C1FED">
        <w:t>java</w:t>
      </w:r>
      <w:r w:rsidR="001C1FED">
        <w:rPr>
          <w:lang w:val="ru-RU"/>
        </w:rPr>
        <w:t xml:space="preserve"> </w:t>
      </w:r>
    </w:p>
    <w:p w14:paraId="7FDECEDC" w14:textId="4B84DC3D" w:rsidR="00B553B6" w:rsidRPr="00B553B6" w:rsidRDefault="001C1FED" w:rsidP="00B553B6">
      <w:pPr>
        <w:rPr>
          <w:sz w:val="14"/>
          <w:szCs w:val="14"/>
          <w:lang w:val="ru-RU"/>
        </w:rPr>
      </w:pPr>
      <w:r>
        <w:rPr>
          <w:lang w:val="ru-RU"/>
        </w:rPr>
        <w:t xml:space="preserve">Помечаем метод возврата </w:t>
      </w:r>
      <w:r w:rsidR="008E3983">
        <w:rPr>
          <w:lang w:val="ru-RU"/>
        </w:rPr>
        <w:t xml:space="preserve">аннотацией </w:t>
      </w:r>
      <w:r w:rsidR="008E3983" w:rsidRPr="008E3983">
        <w:rPr>
          <w:lang w:val="ru-RU"/>
        </w:rPr>
        <w:t>@RolesAllowed.</w:t>
      </w:r>
      <w:r w:rsidR="005E595A" w:rsidRPr="005E595A">
        <w:rPr>
          <w:lang w:val="ru-RU"/>
        </w:rPr>
        <w:t xml:space="preserve"> </w:t>
      </w:r>
      <w:r w:rsidR="00B553B6">
        <w:rPr>
          <w:lang w:val="ru-RU"/>
        </w:rPr>
        <w:t xml:space="preserve">Сам класс сервиса помечаем аннотацией </w:t>
      </w:r>
      <w:r w:rsidR="00B553B6" w:rsidRPr="00B553B6">
        <w:rPr>
          <w:lang w:val="ru-RU"/>
        </w:rPr>
        <w:t>@</w:t>
      </w:r>
      <w:r w:rsidR="00B553B6">
        <w:t>Stateless</w:t>
      </w:r>
      <w:r w:rsidR="00B553B6">
        <w:rPr>
          <w:lang w:val="ru-RU"/>
        </w:rPr>
        <w:t xml:space="preserve">, чтобы сделать его </w:t>
      </w:r>
      <w:r w:rsidR="00B553B6">
        <w:t>EJB</w:t>
      </w:r>
      <w:r w:rsidR="00B553B6" w:rsidRPr="00B553B6">
        <w:rPr>
          <w:lang w:val="ru-RU"/>
        </w:rPr>
        <w:t xml:space="preserve">. </w:t>
      </w:r>
      <w:r w:rsidR="00B553B6">
        <w:rPr>
          <w:lang w:val="ru-RU"/>
        </w:rPr>
        <w:t xml:space="preserve">Иначе </w:t>
      </w:r>
      <w:r w:rsidR="00B553B6">
        <w:t>security</w:t>
      </w:r>
      <w:r w:rsidR="00B553B6" w:rsidRPr="00B553B6">
        <w:rPr>
          <w:lang w:val="ru-RU"/>
        </w:rPr>
        <w:t xml:space="preserve"> </w:t>
      </w:r>
      <w:r w:rsidR="00B553B6">
        <w:rPr>
          <w:lang w:val="ru-RU"/>
        </w:rPr>
        <w:t>не подтянется.</w:t>
      </w:r>
      <w:r w:rsidR="006C0BB8" w:rsidRPr="006C0BB8">
        <w:rPr>
          <w:noProof/>
        </w:rPr>
        <w:t xml:space="preserve"> </w:t>
      </w:r>
      <w:r w:rsidR="00B553B6">
        <w:rPr>
          <w:lang w:val="ru-RU"/>
        </w:rPr>
        <w:br/>
        <w:t xml:space="preserve">В итоге получаем такой сервис: </w:t>
      </w:r>
      <w:r w:rsidR="00B553B6">
        <w:rPr>
          <w:lang w:val="ru-RU"/>
        </w:rPr>
        <w:br/>
      </w:r>
      <w:r w:rsidR="00B553B6" w:rsidRPr="00B553B6">
        <w:rPr>
          <w:sz w:val="14"/>
          <w:szCs w:val="14"/>
          <w:lang w:val="ru-RU"/>
        </w:rPr>
        <w:t>package com.ebt.videorest.rest;</w:t>
      </w:r>
    </w:p>
    <w:p w14:paraId="21B2CD3A" w14:textId="77777777" w:rsidR="00B553B6" w:rsidRPr="00B553B6" w:rsidRDefault="00B553B6" w:rsidP="00B553B6">
      <w:pPr>
        <w:rPr>
          <w:sz w:val="14"/>
          <w:szCs w:val="14"/>
          <w:lang w:val="ru-RU"/>
        </w:rPr>
      </w:pPr>
    </w:p>
    <w:p w14:paraId="6377F4E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com.ebt.common.Video;</w:t>
      </w:r>
    </w:p>
    <w:p w14:paraId="0BFBED2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com.ebt.videorest.service.VideoService;</w:t>
      </w:r>
    </w:p>
    <w:p w14:paraId="5AC6E9AE" w14:textId="77777777" w:rsidR="00B553B6" w:rsidRPr="00B553B6" w:rsidRDefault="00B553B6" w:rsidP="00B553B6">
      <w:pPr>
        <w:rPr>
          <w:sz w:val="14"/>
          <w:szCs w:val="14"/>
        </w:rPr>
      </w:pPr>
    </w:p>
    <w:p w14:paraId="1BFFAE9A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javax.annotation.security.RolesAllowed;</w:t>
      </w:r>
    </w:p>
    <w:p w14:paraId="3AD9FD1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javax.ejb.Stateless;</w:t>
      </w:r>
    </w:p>
    <w:p w14:paraId="57D06A6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javax.inject.Inject;</w:t>
      </w:r>
    </w:p>
    <w:p w14:paraId="718F9B1B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javax.ws.rs.GET;</w:t>
      </w:r>
    </w:p>
    <w:p w14:paraId="2D3E4DE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javax.ws.rs.Path;</w:t>
      </w:r>
    </w:p>
    <w:p w14:paraId="4A3F4A65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javax.ws.rs.Produces;</w:t>
      </w:r>
    </w:p>
    <w:p w14:paraId="7915D65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java.util.List;</w:t>
      </w:r>
    </w:p>
    <w:p w14:paraId="55CD872C" w14:textId="77777777" w:rsidR="00B553B6" w:rsidRPr="00B553B6" w:rsidRDefault="00B553B6" w:rsidP="00B553B6">
      <w:pPr>
        <w:rPr>
          <w:sz w:val="14"/>
          <w:szCs w:val="14"/>
        </w:rPr>
      </w:pPr>
    </w:p>
    <w:p w14:paraId="48C797A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/**</w:t>
      </w:r>
    </w:p>
    <w:p w14:paraId="2C118E07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 REST </w:t>
      </w:r>
      <w:r w:rsidRPr="00B553B6">
        <w:rPr>
          <w:sz w:val="14"/>
          <w:szCs w:val="14"/>
          <w:lang w:val="ru-RU"/>
        </w:rPr>
        <w:t>сервис</w:t>
      </w:r>
      <w:r w:rsidRPr="00B553B6">
        <w:rPr>
          <w:sz w:val="14"/>
          <w:szCs w:val="14"/>
        </w:rPr>
        <w:t>.</w:t>
      </w:r>
    </w:p>
    <w:p w14:paraId="38826A6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</w:t>
      </w:r>
    </w:p>
    <w:p w14:paraId="7E38AC4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 @author East Banc Technologies (http://eastbanctech.ru/)</w:t>
      </w:r>
    </w:p>
    <w:p w14:paraId="5F374A0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*/</w:t>
      </w:r>
    </w:p>
    <w:p w14:paraId="672108E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@Path("/")</w:t>
      </w:r>
    </w:p>
    <w:p w14:paraId="79604004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@Produces("application/json")</w:t>
      </w:r>
    </w:p>
    <w:p w14:paraId="7C84C413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  <w:highlight w:val="yellow"/>
        </w:rPr>
        <w:t>@Stateless</w:t>
      </w:r>
    </w:p>
    <w:p w14:paraId="0C62F907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public class VideoRest {</w:t>
      </w:r>
    </w:p>
    <w:p w14:paraId="4BF83937" w14:textId="77777777" w:rsidR="00B553B6" w:rsidRPr="00B553B6" w:rsidRDefault="00B553B6" w:rsidP="00B553B6">
      <w:pPr>
        <w:rPr>
          <w:sz w:val="14"/>
          <w:szCs w:val="14"/>
        </w:rPr>
      </w:pPr>
    </w:p>
    <w:p w14:paraId="0CB7CB40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@Inject</w:t>
      </w:r>
    </w:p>
    <w:p w14:paraId="01FD08AE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private VideoService videoService;</w:t>
      </w:r>
    </w:p>
    <w:p w14:paraId="6342B80D" w14:textId="77777777" w:rsidR="00B553B6" w:rsidRPr="00B553B6" w:rsidRDefault="00B553B6" w:rsidP="00B553B6">
      <w:pPr>
        <w:rPr>
          <w:sz w:val="14"/>
          <w:szCs w:val="14"/>
        </w:rPr>
      </w:pPr>
    </w:p>
    <w:p w14:paraId="119BB773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@GET</w:t>
      </w:r>
    </w:p>
    <w:p w14:paraId="1DD9706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@Path("/list")</w:t>
      </w:r>
    </w:p>
    <w:p w14:paraId="39B9C6AE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</w:t>
      </w:r>
      <w:r w:rsidRPr="00B553B6">
        <w:rPr>
          <w:sz w:val="14"/>
          <w:szCs w:val="14"/>
          <w:highlight w:val="yellow"/>
        </w:rPr>
        <w:t>@RolesAllowed("video-rest-user")</w:t>
      </w:r>
    </w:p>
    <w:p w14:paraId="2707E1F2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public List&lt;Video&gt; get() {</w:t>
      </w:r>
    </w:p>
    <w:p w14:paraId="7473C77E" w14:textId="77777777" w:rsidR="00B553B6" w:rsidRPr="00B553B6" w:rsidRDefault="00B553B6" w:rsidP="00B553B6">
      <w:pPr>
        <w:rPr>
          <w:sz w:val="14"/>
          <w:szCs w:val="14"/>
          <w:lang w:val="ru-RU"/>
        </w:rPr>
      </w:pPr>
      <w:r w:rsidRPr="00B553B6">
        <w:rPr>
          <w:sz w:val="14"/>
          <w:szCs w:val="14"/>
        </w:rPr>
        <w:t xml:space="preserve">        </w:t>
      </w:r>
      <w:r w:rsidRPr="00B553B6">
        <w:rPr>
          <w:sz w:val="14"/>
          <w:szCs w:val="14"/>
          <w:lang w:val="ru-RU"/>
        </w:rPr>
        <w:t>return videoService.list();</w:t>
      </w:r>
    </w:p>
    <w:p w14:paraId="18B93106" w14:textId="77777777" w:rsidR="00B553B6" w:rsidRPr="00B553B6" w:rsidRDefault="00B553B6" w:rsidP="00B553B6">
      <w:pPr>
        <w:rPr>
          <w:sz w:val="14"/>
          <w:szCs w:val="14"/>
          <w:lang w:val="ru-RU"/>
        </w:rPr>
      </w:pPr>
      <w:r w:rsidRPr="00B553B6">
        <w:rPr>
          <w:sz w:val="14"/>
          <w:szCs w:val="14"/>
          <w:lang w:val="ru-RU"/>
        </w:rPr>
        <w:t xml:space="preserve">    }</w:t>
      </w:r>
    </w:p>
    <w:p w14:paraId="3243645D" w14:textId="139A7D96" w:rsidR="008E3983" w:rsidRPr="008E3983" w:rsidRDefault="00B553B6" w:rsidP="00B553B6">
      <w:pPr>
        <w:rPr>
          <w:lang w:val="ru-RU"/>
        </w:rPr>
      </w:pPr>
      <w:r w:rsidRPr="00B553B6">
        <w:rPr>
          <w:sz w:val="14"/>
          <w:szCs w:val="14"/>
          <w:lang w:val="ru-RU"/>
        </w:rPr>
        <w:lastRenderedPageBreak/>
        <w:t>}</w:t>
      </w:r>
      <w:r>
        <w:rPr>
          <w:lang w:val="ru-RU"/>
        </w:rPr>
        <w:br/>
      </w:r>
      <w:r w:rsidR="008E3983">
        <w:rPr>
          <w:lang w:val="ru-RU"/>
        </w:rPr>
        <w:br/>
      </w:r>
    </w:p>
    <w:p w14:paraId="64AC35F0" w14:textId="4212020B" w:rsidR="003D2DCC" w:rsidRDefault="00BF375F" w:rsidP="00690911">
      <w:pPr>
        <w:pStyle w:val="4"/>
        <w:rPr>
          <w:lang w:val="ru-RU"/>
        </w:rPr>
      </w:pPr>
      <w:r>
        <w:rPr>
          <w:lang w:val="ru-RU"/>
        </w:rPr>
        <w:t>Конфигурируем способ аутентификации</w:t>
      </w:r>
    </w:p>
    <w:p w14:paraId="6545948D" w14:textId="50FE89EE" w:rsidR="008E1847" w:rsidRDefault="008E1847" w:rsidP="008E1847">
      <w:pPr>
        <w:rPr>
          <w:lang w:val="ru-RU"/>
        </w:rPr>
      </w:pPr>
      <w:r>
        <w:rPr>
          <w:lang w:val="ru-RU"/>
        </w:rPr>
        <w:t xml:space="preserve">Аналогично конфигурации приложения </w:t>
      </w:r>
      <w:r>
        <w:t>video</w:t>
      </w:r>
      <w:r w:rsidRPr="00772A98">
        <w:rPr>
          <w:lang w:val="ru-RU"/>
        </w:rPr>
        <w:t>-</w:t>
      </w:r>
      <w:r>
        <w:t>app</w:t>
      </w:r>
      <w:r w:rsidRPr="00772A98">
        <w:rPr>
          <w:lang w:val="ru-RU"/>
        </w:rPr>
        <w:t>.</w:t>
      </w:r>
    </w:p>
    <w:p w14:paraId="7506F630" w14:textId="77777777" w:rsidR="00772A98" w:rsidRDefault="00772A98" w:rsidP="00772A98">
      <w:pPr>
        <w:pStyle w:val="4"/>
      </w:pPr>
      <w:r>
        <w:rPr>
          <w:lang w:val="ru-RU"/>
        </w:rPr>
        <w:t xml:space="preserve">Интеграция с </w:t>
      </w:r>
      <w:r>
        <w:t>KeyCloak</w:t>
      </w:r>
    </w:p>
    <w:p w14:paraId="75AEA7B1" w14:textId="08713741" w:rsidR="007F690B" w:rsidRDefault="007F690B" w:rsidP="008E1847">
      <w:pPr>
        <w:rPr>
          <w:lang w:val="ru-RU"/>
        </w:rPr>
      </w:pPr>
      <w:r>
        <w:rPr>
          <w:lang w:val="ru-RU"/>
        </w:rPr>
        <w:t xml:space="preserve">Повторить те же шаги для приложения </w:t>
      </w:r>
      <w:r>
        <w:t>video</w:t>
      </w:r>
      <w:r w:rsidRPr="007F690B">
        <w:rPr>
          <w:lang w:val="ru-RU"/>
        </w:rPr>
        <w:t>-</w:t>
      </w:r>
      <w:r>
        <w:t>rest</w:t>
      </w:r>
      <w:r>
        <w:rPr>
          <w:lang w:val="ru-RU"/>
        </w:rPr>
        <w:t xml:space="preserve">, что и для </w:t>
      </w:r>
      <w:r w:rsidR="00772A98">
        <w:rPr>
          <w:lang w:val="ru-RU"/>
        </w:rPr>
        <w:t xml:space="preserve">конфигурации с </w:t>
      </w:r>
      <w:r w:rsidR="00772A98">
        <w:t>KeyCloak</w:t>
      </w:r>
      <w:r w:rsidR="00772A98" w:rsidRPr="00772A98">
        <w:rPr>
          <w:lang w:val="ru-RU"/>
        </w:rPr>
        <w:t xml:space="preserve"> </w:t>
      </w:r>
      <w:r w:rsidR="00772A98">
        <w:rPr>
          <w:lang w:val="ru-RU"/>
        </w:rPr>
        <w:t xml:space="preserve">для приложения </w:t>
      </w:r>
      <w:r w:rsidR="00772A98">
        <w:t>video</w:t>
      </w:r>
      <w:r w:rsidR="00772A98" w:rsidRPr="007F690B">
        <w:rPr>
          <w:lang w:val="ru-RU"/>
        </w:rPr>
        <w:t>-</w:t>
      </w:r>
      <w:r w:rsidR="00772A98">
        <w:t>app</w:t>
      </w:r>
      <w:r w:rsidR="00772A98" w:rsidRPr="007F690B">
        <w:rPr>
          <w:lang w:val="ru-RU"/>
        </w:rPr>
        <w:t>.</w:t>
      </w:r>
      <w:r>
        <w:rPr>
          <w:lang w:val="ru-RU"/>
        </w:rPr>
        <w:br/>
      </w:r>
    </w:p>
    <w:p w14:paraId="368A5C62" w14:textId="51DE7110" w:rsidR="00772A98" w:rsidRPr="007F690B" w:rsidRDefault="006F4375" w:rsidP="008E1847">
      <w:pPr>
        <w:rPr>
          <w:lang w:val="ru-RU"/>
        </w:rPr>
      </w:pPr>
      <w:r>
        <w:rPr>
          <w:lang w:val="ru-RU"/>
        </w:rPr>
        <w:t xml:space="preserve">В конфигурации будет выставлен параметр </w:t>
      </w:r>
      <w:r w:rsidRPr="006F4375">
        <w:rPr>
          <w:lang w:val="ru-RU"/>
        </w:rPr>
        <w:t>"</w:t>
      </w:r>
      <w:r>
        <w:t>bearer</w:t>
      </w:r>
      <w:r w:rsidRPr="006F4375">
        <w:rPr>
          <w:lang w:val="ru-RU"/>
        </w:rPr>
        <w:t>-</w:t>
      </w:r>
      <w:r>
        <w:t>only</w:t>
      </w:r>
      <w:r w:rsidRPr="006F4375">
        <w:rPr>
          <w:lang w:val="ru-RU"/>
        </w:rPr>
        <w:t>"</w:t>
      </w:r>
      <w:r>
        <w:rPr>
          <w:lang w:val="ru-RU"/>
        </w:rPr>
        <w:t xml:space="preserve"> в значение </w:t>
      </w:r>
      <w:r w:rsidRPr="006F4375">
        <w:rPr>
          <w:lang w:val="ru-RU"/>
        </w:rPr>
        <w:t>"</w:t>
      </w:r>
      <w:r>
        <w:t>true</w:t>
      </w:r>
      <w:r w:rsidRPr="006F4375">
        <w:rPr>
          <w:lang w:val="ru-RU"/>
        </w:rPr>
        <w:t>".</w:t>
      </w:r>
      <w:r>
        <w:rPr>
          <w:lang w:val="ru-RU"/>
        </w:rPr>
        <w:t xml:space="preserve"> </w:t>
      </w:r>
      <w:r w:rsidR="007F690B">
        <w:rPr>
          <w:lang w:val="ru-RU"/>
        </w:rPr>
        <w:br/>
      </w:r>
      <w:r w:rsidR="007F690B">
        <w:rPr>
          <w:lang w:val="ru-RU"/>
        </w:rPr>
        <w:br/>
      </w:r>
      <w:r w:rsidR="007F690B">
        <w:rPr>
          <w:noProof/>
        </w:rPr>
        <w:drawing>
          <wp:inline distT="0" distB="0" distL="0" distR="0" wp14:anchorId="6397C83C" wp14:editId="64E7BBFF">
            <wp:extent cx="5940425" cy="41814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2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CBF4" w14:textId="2FAC2F7E" w:rsidR="006F4375" w:rsidRDefault="006F4375" w:rsidP="006F4375">
      <w:pPr>
        <w:pStyle w:val="3"/>
        <w:rPr>
          <w:lang w:val="ru-RU"/>
        </w:rPr>
      </w:pPr>
      <w:r w:rsidRPr="00A91627">
        <w:rPr>
          <w:lang w:val="ru-RU"/>
        </w:rPr>
        <w:t>Сборка и деплой</w:t>
      </w:r>
    </w:p>
    <w:p w14:paraId="7BA6AF97" w14:textId="0F208D87" w:rsidR="006F4375" w:rsidRDefault="006F4375" w:rsidP="006F4375">
      <w:pPr>
        <w:rPr>
          <w:lang w:val="ru-RU"/>
        </w:rPr>
      </w:pPr>
      <w:r>
        <w:rPr>
          <w:lang w:val="ru-RU"/>
        </w:rPr>
        <w:t xml:space="preserve">Собираем и деплоим приложение. </w:t>
      </w:r>
    </w:p>
    <w:p w14:paraId="6EE23B99" w14:textId="77777777" w:rsidR="006F4375" w:rsidRDefault="006F4375" w:rsidP="006F4375">
      <w:pPr>
        <w:rPr>
          <w:lang w:val="ru-RU"/>
        </w:rPr>
      </w:pPr>
    </w:p>
    <w:p w14:paraId="78154853" w14:textId="0AC8C5DD" w:rsidR="006F4375" w:rsidRDefault="006F4375" w:rsidP="006F4375">
      <w:pPr>
        <w:rPr>
          <w:lang w:val="ru-RU"/>
        </w:rPr>
      </w:pPr>
      <w:r>
        <w:rPr>
          <w:lang w:val="ru-RU"/>
        </w:rPr>
        <w:t xml:space="preserve">Пробуем открыть приложение по адресу </w:t>
      </w:r>
      <w:hyperlink r:id="rId53" w:history="1">
        <w:r w:rsidRPr="00A41E3F">
          <w:rPr>
            <w:rStyle w:val="a6"/>
            <w:lang w:val="ru-RU"/>
          </w:rPr>
          <w:t>http://localhost:8080/video-rest/list</w:t>
        </w:r>
      </w:hyperlink>
      <w:r>
        <w:rPr>
          <w:lang w:val="ru-RU"/>
        </w:rPr>
        <w:t xml:space="preserve"> </w:t>
      </w:r>
      <w:r>
        <w:rPr>
          <w:lang w:val="ru-RU"/>
        </w:rPr>
        <w:br/>
      </w:r>
      <w:r>
        <w:rPr>
          <w:lang w:val="ru-RU"/>
        </w:rPr>
        <w:br/>
        <w:t>Система должна вывести сообщение об ошибке о недостаточности прав доступа.</w:t>
      </w:r>
      <w:r>
        <w:rPr>
          <w:lang w:val="ru-RU"/>
        </w:rPr>
        <w:br/>
      </w:r>
      <w:r>
        <w:rPr>
          <w:lang w:val="ru-RU"/>
        </w:rPr>
        <w:lastRenderedPageBreak/>
        <w:br/>
      </w:r>
      <w:r>
        <w:rPr>
          <w:noProof/>
        </w:rPr>
        <w:drawing>
          <wp:inline distT="0" distB="0" distL="0" distR="0" wp14:anchorId="535B6DC6" wp14:editId="42E81024">
            <wp:extent cx="5940425" cy="9296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28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2C7" w14:textId="77777777" w:rsidR="006F4375" w:rsidRDefault="006F4375" w:rsidP="006F4375">
      <w:pPr>
        <w:rPr>
          <w:lang w:val="ru-RU"/>
        </w:rPr>
      </w:pPr>
    </w:p>
    <w:p w14:paraId="45686B9C" w14:textId="59CB7CE7" w:rsidR="006F4375" w:rsidRDefault="006F4375" w:rsidP="006F4375">
      <w:pPr>
        <w:rPr>
          <w:lang w:val="ru-RU"/>
        </w:rPr>
      </w:pPr>
    </w:p>
    <w:p w14:paraId="6E8391C4" w14:textId="40811D19" w:rsidR="00531EC6" w:rsidRDefault="00531EC6" w:rsidP="006F4375">
      <w:pPr>
        <w:rPr>
          <w:lang w:val="ru-RU"/>
        </w:rPr>
      </w:pPr>
      <w:r>
        <w:rPr>
          <w:lang w:val="ru-RU"/>
        </w:rPr>
        <w:t xml:space="preserve">Если воспользоваться клиентом для </w:t>
      </w:r>
      <w:r>
        <w:t>REST</w:t>
      </w:r>
      <w:r w:rsidRPr="00531EC6">
        <w:rPr>
          <w:lang w:val="ru-RU"/>
        </w:rPr>
        <w:t xml:space="preserve"> </w:t>
      </w:r>
      <w:r w:rsidR="000F37A6">
        <w:rPr>
          <w:lang w:val="ru-RU"/>
        </w:rPr>
        <w:t>запросов, в котором</w:t>
      </w:r>
      <w:r>
        <w:rPr>
          <w:lang w:val="ru-RU"/>
        </w:rPr>
        <w:t xml:space="preserve"> указа</w:t>
      </w:r>
      <w:r w:rsidR="000F37A6">
        <w:rPr>
          <w:lang w:val="ru-RU"/>
        </w:rPr>
        <w:t>ть</w:t>
      </w:r>
      <w:r>
        <w:rPr>
          <w:lang w:val="ru-RU"/>
        </w:rPr>
        <w:t xml:space="preserve"> заголовок </w:t>
      </w:r>
      <w:r w:rsidRPr="000F37A6">
        <w:rPr>
          <w:i/>
        </w:rPr>
        <w:t>Authorization</w:t>
      </w:r>
      <w:r w:rsidRPr="00531EC6">
        <w:rPr>
          <w:lang w:val="ru-RU"/>
        </w:rPr>
        <w:t xml:space="preserve"> </w:t>
      </w:r>
      <w:r>
        <w:rPr>
          <w:lang w:val="ru-RU"/>
        </w:rPr>
        <w:t xml:space="preserve">со значением </w:t>
      </w:r>
      <w:r>
        <w:t>Bearer</w:t>
      </w:r>
      <w:r w:rsidRPr="00531EC6">
        <w:rPr>
          <w:lang w:val="ru-RU"/>
        </w:rPr>
        <w:t xml:space="preserve"> ${</w:t>
      </w:r>
      <w:r>
        <w:rPr>
          <w:lang w:val="ru-RU"/>
        </w:rPr>
        <w:t xml:space="preserve">значение </w:t>
      </w:r>
      <w:r>
        <w:t>JWT</w:t>
      </w:r>
      <w:r w:rsidRPr="00531EC6">
        <w:rPr>
          <w:lang w:val="ru-RU"/>
        </w:rPr>
        <w:t xml:space="preserve"> </w:t>
      </w:r>
      <w:r>
        <w:rPr>
          <w:lang w:val="ru-RU"/>
        </w:rPr>
        <w:t>токена}, получим список видео.</w:t>
      </w:r>
      <w:r w:rsidR="00DD5E35" w:rsidRPr="00DD5E35">
        <w:rPr>
          <w:lang w:val="ru-RU"/>
        </w:rPr>
        <w:t xml:space="preserve"> </w:t>
      </w:r>
      <w:r w:rsidR="00DD5E35" w:rsidRPr="00DD5E35">
        <w:rPr>
          <w:lang w:val="ru-RU"/>
        </w:rPr>
        <w:br/>
      </w:r>
      <w:r w:rsidR="00DD5E35">
        <w:rPr>
          <w:lang w:val="ru-RU"/>
        </w:rPr>
        <w:t xml:space="preserve">Значение </w:t>
      </w:r>
      <w:r w:rsidR="00DD5E35">
        <w:t>JWT</w:t>
      </w:r>
      <w:r w:rsidR="00DD5E35">
        <w:rPr>
          <w:lang w:val="ru-RU"/>
        </w:rPr>
        <w:t xml:space="preserve"> можно получить из приложение </w:t>
      </w:r>
      <w:r w:rsidR="00DD5E35">
        <w:t>video-app.</w:t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5447FD1E" wp14:editId="7A1895B1">
            <wp:extent cx="5940425" cy="27870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29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D909" w14:textId="0B1CD6CB" w:rsidR="000F37A6" w:rsidRPr="00531EC6" w:rsidRDefault="000F37A6" w:rsidP="006F4375">
      <w:pPr>
        <w:rPr>
          <w:lang w:val="ru-RU"/>
        </w:rPr>
      </w:pPr>
      <w:r>
        <w:rPr>
          <w:lang w:val="ru-RU"/>
        </w:rPr>
        <w:t>В данном</w:t>
      </w:r>
      <w:r>
        <w:rPr>
          <w:lang w:val="ru-RU"/>
        </w:rPr>
        <w:t xml:space="preserve"> </w:t>
      </w:r>
      <w:r>
        <w:rPr>
          <w:lang w:val="ru-RU"/>
        </w:rPr>
        <w:t>примере</w:t>
      </w:r>
      <w:r>
        <w:rPr>
          <w:lang w:val="ru-RU"/>
        </w:rPr>
        <w:t xml:space="preserve"> использ</w:t>
      </w:r>
      <w:r>
        <w:rPr>
          <w:lang w:val="ru-RU"/>
        </w:rPr>
        <w:t>уется</w:t>
      </w:r>
      <w:r>
        <w:rPr>
          <w:lang w:val="ru-RU"/>
        </w:rPr>
        <w:t xml:space="preserve"> расширение </w:t>
      </w:r>
      <w:r w:rsidRPr="000F37A6">
        <w:rPr>
          <w:i/>
        </w:rPr>
        <w:t>Postman</w:t>
      </w:r>
      <w:r w:rsidRPr="00531EC6">
        <w:rPr>
          <w:lang w:val="ru-RU"/>
        </w:rPr>
        <w:t xml:space="preserve"> </w:t>
      </w:r>
      <w:r>
        <w:rPr>
          <w:lang w:val="ru-RU"/>
        </w:rPr>
        <w:t xml:space="preserve">для </w:t>
      </w:r>
      <w:r w:rsidRPr="000F37A6">
        <w:rPr>
          <w:i/>
        </w:rPr>
        <w:t>Chrome</w:t>
      </w:r>
      <w:r>
        <w:rPr>
          <w:lang w:val="ru-RU"/>
        </w:rPr>
        <w:t>.</w:t>
      </w:r>
    </w:p>
    <w:p w14:paraId="0848C35E" w14:textId="77777777" w:rsidR="00A811B6" w:rsidRDefault="00A811B6" w:rsidP="00A811B6">
      <w:pPr>
        <w:pStyle w:val="2"/>
        <w:spacing w:line="324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SSO – </w:t>
      </w:r>
      <w:r>
        <w:rPr>
          <w:rFonts w:ascii="Arial" w:hAnsi="Arial" w:cs="Arial"/>
          <w:lang w:val="ru-RU"/>
        </w:rPr>
        <w:t>интеграция</w:t>
      </w:r>
      <w:r w:rsidRPr="00A811B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video-app с video-rest</w:t>
      </w:r>
    </w:p>
    <w:p w14:paraId="49E3A4B9" w14:textId="77777777" w:rsidR="005F36B1" w:rsidRDefault="00A811B6" w:rsidP="00A811B6">
      <w:pPr>
        <w:rPr>
          <w:lang w:val="ru-RU"/>
        </w:rPr>
      </w:pPr>
      <w:r>
        <w:rPr>
          <w:lang w:val="ru-RU"/>
        </w:rPr>
        <w:t xml:space="preserve">Правим класс сервлета приложения </w:t>
      </w:r>
      <w:r>
        <w:t>video</w:t>
      </w:r>
      <w:r w:rsidRPr="00A811B6">
        <w:rPr>
          <w:lang w:val="ru-RU"/>
        </w:rPr>
        <w:t>-</w:t>
      </w:r>
      <w:r>
        <w:t>app</w:t>
      </w:r>
      <w:r>
        <w:rPr>
          <w:lang w:val="ru-RU"/>
        </w:rPr>
        <w:t xml:space="preserve"> для получения данных из </w:t>
      </w:r>
      <w:r>
        <w:t>REST</w:t>
      </w:r>
      <w:r w:rsidRPr="00A811B6">
        <w:rPr>
          <w:lang w:val="ru-RU"/>
        </w:rPr>
        <w:t xml:space="preserve"> </w:t>
      </w:r>
      <w:r>
        <w:rPr>
          <w:lang w:val="ru-RU"/>
        </w:rPr>
        <w:t>сервиса.</w:t>
      </w:r>
      <w:r>
        <w:rPr>
          <w:lang w:val="ru-RU"/>
        </w:rPr>
        <w:br/>
      </w:r>
    </w:p>
    <w:p w14:paraId="323F998D" w14:textId="77777777" w:rsidR="002F1891" w:rsidRDefault="005F36B1" w:rsidP="002F1891">
      <w:pPr>
        <w:pStyle w:val="3"/>
        <w:rPr>
          <w:rStyle w:val="30"/>
        </w:rPr>
      </w:pPr>
      <w:r w:rsidRPr="002F1891">
        <w:rPr>
          <w:rStyle w:val="30"/>
        </w:rPr>
        <w:t xml:space="preserve">Модифицируем сервлет </w:t>
      </w:r>
      <w:r w:rsidRPr="002F1891">
        <w:rPr>
          <w:rStyle w:val="30"/>
          <w:lang w:val="ru-RU"/>
        </w:rPr>
        <w:t>VideoListServlet</w:t>
      </w:r>
      <w:r w:rsidR="002F1891" w:rsidRPr="002F1891">
        <w:rPr>
          <w:rStyle w:val="30"/>
        </w:rPr>
        <w:t>.java</w:t>
      </w:r>
    </w:p>
    <w:p w14:paraId="59BCAEFA" w14:textId="4CF28A4B" w:rsidR="00A811B6" w:rsidRPr="00A811B6" w:rsidRDefault="00A811B6" w:rsidP="00A811B6">
      <w:pPr>
        <w:rPr>
          <w:sz w:val="16"/>
          <w:szCs w:val="16"/>
        </w:rPr>
      </w:pPr>
      <w:r w:rsidRPr="002F1891">
        <w:rPr>
          <w:rStyle w:val="30"/>
        </w:rPr>
        <w:br/>
      </w:r>
      <w:r>
        <w:rPr>
          <w:sz w:val="16"/>
          <w:szCs w:val="16"/>
          <w:lang w:val="ru-RU"/>
        </w:rPr>
        <w:t xml:space="preserve">     </w:t>
      </w:r>
      <w:r w:rsidRPr="00A811B6">
        <w:rPr>
          <w:sz w:val="16"/>
          <w:szCs w:val="16"/>
        </w:rPr>
        <w:t>@Override</w:t>
      </w:r>
    </w:p>
    <w:p w14:paraId="3691A32C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protected void doGet(HttpServletRequest req, HttpServletResponse resp) throws ServletException, IOException {</w:t>
      </w:r>
    </w:p>
    <w:p w14:paraId="0C2D91D3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Client client = ClientBuilder.newBuilder().build();</w:t>
      </w:r>
    </w:p>
    <w:p w14:paraId="4B400007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WebTarget target = client.target("http://localhost:8080/video-rest/list");</w:t>
      </w:r>
    </w:p>
    <w:p w14:paraId="714DE51B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GenericType&lt;List&lt;VideoImpl&gt;&gt; listGenericType = new GenericType&lt;List&lt;VideoImpl&gt;&gt;() {</w:t>
      </w:r>
    </w:p>
    <w:p w14:paraId="545B3179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};</w:t>
      </w:r>
    </w:p>
    <w:p w14:paraId="4985C1C1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KeycloakSecurityContext ksc = (KeycloakSecurityContext) req.getAttribute(KeycloakSecurityContext.class.getName());</w:t>
      </w:r>
    </w:p>
    <w:p w14:paraId="2B66D7F0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List&lt;VideoImpl&gt; list = target.request().header("Authorization", "Bearer " + ksc.getTokenString()).get(listGenericType);</w:t>
      </w:r>
    </w:p>
    <w:p w14:paraId="2376EF53" w14:textId="77777777" w:rsidR="00A811B6" w:rsidRPr="00A811B6" w:rsidRDefault="00A811B6" w:rsidP="00A811B6">
      <w:pPr>
        <w:rPr>
          <w:sz w:val="16"/>
          <w:szCs w:val="16"/>
        </w:rPr>
      </w:pPr>
    </w:p>
    <w:p w14:paraId="24C81487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// merge lists</w:t>
      </w:r>
    </w:p>
    <w:p w14:paraId="2AC83C90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List&lt;Video&gt; mergeList = new ArrayList&lt;&gt;();</w:t>
      </w:r>
    </w:p>
    <w:p w14:paraId="5EC818A8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mergeList.addAll(list);</w:t>
      </w:r>
    </w:p>
    <w:p w14:paraId="3D66D5A6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mergeList.addAll(videoService.list());</w:t>
      </w:r>
    </w:p>
    <w:p w14:paraId="2D1F1B5F" w14:textId="77777777" w:rsidR="00A811B6" w:rsidRPr="00A811B6" w:rsidRDefault="00A811B6" w:rsidP="00A811B6">
      <w:pPr>
        <w:rPr>
          <w:sz w:val="16"/>
          <w:szCs w:val="16"/>
        </w:rPr>
      </w:pPr>
    </w:p>
    <w:p w14:paraId="1D69CBBA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lastRenderedPageBreak/>
        <w:t xml:space="preserve">        req.setAttribute("list", mergeList);</w:t>
      </w:r>
    </w:p>
    <w:p w14:paraId="7EB96B98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req.setAttribute("ksc", ksc);</w:t>
      </w:r>
    </w:p>
    <w:p w14:paraId="2A619BEF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getServletContext().getRequestDispatcher("/WEB-INF/jsp/list.jsp").forward(req, resp);</w:t>
      </w:r>
    </w:p>
    <w:p w14:paraId="3CF5FD69" w14:textId="7DA7E115" w:rsid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</w:t>
      </w:r>
      <w:r w:rsidRPr="00A811B6">
        <w:rPr>
          <w:sz w:val="16"/>
          <w:szCs w:val="16"/>
          <w:lang w:val="ru-RU"/>
        </w:rPr>
        <w:t>}</w:t>
      </w:r>
      <w:r w:rsidRPr="00A811B6">
        <w:rPr>
          <w:sz w:val="16"/>
          <w:szCs w:val="16"/>
        </w:rPr>
        <w:tab/>
      </w:r>
    </w:p>
    <w:p w14:paraId="3626E439" w14:textId="4A672CD4" w:rsidR="00982AE3" w:rsidRPr="0095616C" w:rsidRDefault="00982AE3" w:rsidP="00982AE3">
      <w:pPr>
        <w:rPr>
          <w:szCs w:val="24"/>
          <w:lang w:val="ru-RU"/>
        </w:rPr>
      </w:pPr>
      <w:r w:rsidRPr="0095616C">
        <w:rPr>
          <w:szCs w:val="24"/>
          <w:lang w:val="ru-RU"/>
        </w:rPr>
        <w:t xml:space="preserve">Во фрагменте кода, получаем контекст безопасности, созданный в процессе авторизации средствами </w:t>
      </w:r>
      <w:r w:rsidRPr="0095616C">
        <w:rPr>
          <w:szCs w:val="24"/>
        </w:rPr>
        <w:t>KeyCloak</w:t>
      </w:r>
      <w:r w:rsidRPr="0095616C">
        <w:rPr>
          <w:szCs w:val="24"/>
          <w:lang w:val="ru-RU"/>
        </w:rPr>
        <w:t xml:space="preserve">. </w:t>
      </w:r>
    </w:p>
    <w:p w14:paraId="53E93F1B" w14:textId="77777777" w:rsidR="00982AE3" w:rsidRPr="00982AE3" w:rsidRDefault="00982AE3" w:rsidP="00982AE3">
      <w:pPr>
        <w:rPr>
          <w:sz w:val="16"/>
          <w:szCs w:val="16"/>
        </w:rPr>
      </w:pPr>
      <w:r w:rsidRPr="00982AE3">
        <w:rPr>
          <w:sz w:val="16"/>
          <w:szCs w:val="16"/>
        </w:rPr>
        <w:t>KeycloakSecurityContext ksc = (KeycloakSecurityContext) req.getAttribute(KeycloakSecurityContext.class.getName());</w:t>
      </w:r>
    </w:p>
    <w:p w14:paraId="732F9DD9" w14:textId="77777777" w:rsidR="00982AE3" w:rsidRDefault="00982AE3" w:rsidP="00982AE3">
      <w:pPr>
        <w:rPr>
          <w:sz w:val="24"/>
          <w:szCs w:val="24"/>
        </w:rPr>
      </w:pPr>
    </w:p>
    <w:p w14:paraId="04C79010" w14:textId="1FE04C91" w:rsidR="00982AE3" w:rsidRPr="00982AE3" w:rsidRDefault="00982AE3" w:rsidP="00982AE3">
      <w:pPr>
        <w:rPr>
          <w:sz w:val="24"/>
          <w:szCs w:val="24"/>
        </w:rPr>
      </w:pPr>
      <w:r w:rsidRPr="0095616C">
        <w:rPr>
          <w:szCs w:val="24"/>
          <w:lang w:val="ru-RU"/>
        </w:rPr>
        <w:t xml:space="preserve">Далее обращаемся к защищенному ресурсу, используя </w:t>
      </w:r>
      <w:r w:rsidRPr="0095616C">
        <w:rPr>
          <w:szCs w:val="24"/>
        </w:rPr>
        <w:t>JWT</w:t>
      </w:r>
      <w:r w:rsidRPr="0095616C">
        <w:rPr>
          <w:szCs w:val="24"/>
          <w:lang w:val="ru-RU"/>
        </w:rPr>
        <w:t xml:space="preserve"> токен.</w:t>
      </w:r>
      <w:r w:rsidRPr="0095616C">
        <w:rPr>
          <w:szCs w:val="24"/>
          <w:lang w:val="ru-RU"/>
        </w:rPr>
        <w:br/>
      </w:r>
      <w:r>
        <w:rPr>
          <w:sz w:val="16"/>
          <w:szCs w:val="16"/>
          <w:lang w:val="ru-RU"/>
        </w:rPr>
        <w:br/>
      </w:r>
      <w:r w:rsidRPr="00A811B6">
        <w:rPr>
          <w:sz w:val="16"/>
          <w:szCs w:val="16"/>
        </w:rPr>
        <w:t>List&lt;VideoImpl&gt; list = target.request().header("Authorization", "Bearer " + ksc.getTokenString()).get(listGenericType);</w:t>
      </w:r>
    </w:p>
    <w:p w14:paraId="16160F32" w14:textId="13430183" w:rsidR="00982AE3" w:rsidRDefault="002F1891" w:rsidP="002F1891">
      <w:pPr>
        <w:pStyle w:val="3"/>
        <w:rPr>
          <w:lang w:val="ru-RU"/>
        </w:rPr>
      </w:pPr>
      <w:r>
        <w:rPr>
          <w:lang w:val="ru-RU"/>
        </w:rPr>
        <w:t>Сборка и деплой</w:t>
      </w:r>
    </w:p>
    <w:p w14:paraId="0C9DA987" w14:textId="77777777" w:rsidR="002F1891" w:rsidRDefault="002F1891" w:rsidP="002F1891">
      <w:pPr>
        <w:rPr>
          <w:lang w:val="ru-RU"/>
        </w:rPr>
      </w:pPr>
    </w:p>
    <w:p w14:paraId="477EAA4C" w14:textId="615806A4" w:rsidR="002F1891" w:rsidRPr="002F1891" w:rsidRDefault="002F1891" w:rsidP="002F1891">
      <w:pPr>
        <w:rPr>
          <w:lang w:val="ru-RU"/>
        </w:rPr>
      </w:pPr>
      <w:r>
        <w:rPr>
          <w:lang w:val="ru-RU"/>
        </w:rPr>
        <w:t xml:space="preserve">Собираем и деплоим приложение. </w:t>
      </w:r>
    </w:p>
    <w:p w14:paraId="15F1946D" w14:textId="77777777" w:rsidR="002F1891" w:rsidRDefault="002F1891" w:rsidP="002F1891">
      <w:pPr>
        <w:rPr>
          <w:lang w:val="ru-RU"/>
        </w:rPr>
      </w:pPr>
    </w:p>
    <w:p w14:paraId="584EDC48" w14:textId="2A65A643" w:rsidR="002F1891" w:rsidRPr="002F1891" w:rsidRDefault="002F1891" w:rsidP="002F1891">
      <w:pPr>
        <w:rPr>
          <w:lang w:val="ru-RU"/>
        </w:rPr>
      </w:pPr>
      <w:r>
        <w:rPr>
          <w:noProof/>
        </w:rPr>
        <w:drawing>
          <wp:inline distT="0" distB="0" distL="0" distR="0" wp14:anchorId="18A81C4D" wp14:editId="0B202082">
            <wp:extent cx="5940425" cy="13557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30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4AE4" w14:textId="77777777" w:rsidR="0000567B" w:rsidRDefault="0000567B" w:rsidP="009E64F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</w:p>
    <w:p w14:paraId="1A4839DD" w14:textId="144CA922" w:rsidR="009E64F0" w:rsidRPr="00C46B10" w:rsidRDefault="009E64F0" w:rsidP="00F23163">
      <w:pPr>
        <w:spacing w:line="324" w:lineRule="auto"/>
        <w:rPr>
          <w:lang w:val="ru-RU"/>
        </w:rPr>
      </w:pPr>
    </w:p>
    <w:p w14:paraId="10FADB17" w14:textId="20C73FE9" w:rsidR="007603D8" w:rsidRDefault="009E64F0" w:rsidP="000807B2">
      <w:pPr>
        <w:pStyle w:val="1"/>
        <w:rPr>
          <w:lang w:val="ru-RU"/>
        </w:rPr>
      </w:pPr>
      <w:bookmarkStart w:id="8" w:name="h.7r7medup47lv" w:colFirst="0" w:colLast="0"/>
      <w:bookmarkEnd w:id="8"/>
      <w:r w:rsidRPr="00C46B10">
        <w:rPr>
          <w:lang w:val="ru-RU"/>
        </w:rPr>
        <w:t>Выводы</w:t>
      </w:r>
    </w:p>
    <w:p w14:paraId="16EB9308" w14:textId="77777777" w:rsidR="007603D8" w:rsidRPr="007603D8" w:rsidRDefault="007603D8" w:rsidP="007603D8">
      <w:pPr>
        <w:rPr>
          <w:lang w:val="ru-RU"/>
        </w:rPr>
      </w:pPr>
    </w:p>
    <w:p w14:paraId="0C5CFF0A" w14:textId="730C773E" w:rsidR="007603D8" w:rsidRPr="007603D8" w:rsidRDefault="007603D8" w:rsidP="007603D8">
      <w:pPr>
        <w:pStyle w:val="a0"/>
        <w:numPr>
          <w:ilvl w:val="0"/>
          <w:numId w:val="26"/>
        </w:numPr>
        <w:rPr>
          <w:lang w:val="ru-RU"/>
        </w:rPr>
      </w:pPr>
      <w:r>
        <w:t>KeyCloak</w:t>
      </w:r>
      <w:r w:rsidRPr="007603D8">
        <w:rPr>
          <w:lang w:val="ru-RU"/>
        </w:rPr>
        <w:t xml:space="preserve"> </w:t>
      </w:r>
      <w:r>
        <w:rPr>
          <w:lang w:val="ru-RU"/>
        </w:rPr>
        <w:t>предоставляет возможность быстро настроить типичный уровень безопасности (когда не нужно делать чего-то хитрого).</w:t>
      </w:r>
    </w:p>
    <w:p w14:paraId="2FF7F1F0" w14:textId="66C41B6C" w:rsidR="007603D8" w:rsidRDefault="007603D8" w:rsidP="007603D8">
      <w:pPr>
        <w:pStyle w:val="a0"/>
        <w:numPr>
          <w:ilvl w:val="0"/>
          <w:numId w:val="26"/>
        </w:numPr>
        <w:rPr>
          <w:lang w:val="ru-RU"/>
        </w:rPr>
      </w:pPr>
      <w:r>
        <w:t>KeyCloak</w:t>
      </w:r>
      <w:r w:rsidRPr="007603D8">
        <w:rPr>
          <w:lang w:val="ru-RU"/>
        </w:rPr>
        <w:t xml:space="preserve"> </w:t>
      </w:r>
      <w:r>
        <w:rPr>
          <w:lang w:val="ru-RU"/>
        </w:rPr>
        <w:t>позволяет изолировать управление пользователями и прав от логики приложения.</w:t>
      </w:r>
    </w:p>
    <w:p w14:paraId="33850568" w14:textId="112D469E" w:rsidR="007603D8" w:rsidRDefault="007603D8" w:rsidP="007603D8">
      <w:pPr>
        <w:pStyle w:val="a0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Достаточно много приятных плюшек из серии логин через социальные сети, политики пароля и прочее. </w:t>
      </w:r>
    </w:p>
    <w:p w14:paraId="4453D05D" w14:textId="77777777" w:rsidR="009E64F0" w:rsidRDefault="009E64F0" w:rsidP="009E64F0">
      <w:pPr>
        <w:rPr>
          <w:lang w:val="ru-RU"/>
        </w:rPr>
      </w:pPr>
    </w:p>
    <w:p w14:paraId="66745506" w14:textId="17EEAD16" w:rsidR="007603D8" w:rsidRPr="00C46B10" w:rsidRDefault="007603D8" w:rsidP="009E64F0">
      <w:pPr>
        <w:rPr>
          <w:lang w:val="ru-RU"/>
        </w:rPr>
      </w:pPr>
      <w:commentRangeStart w:id="9"/>
      <w:r>
        <w:rPr>
          <w:lang w:val="ru-RU"/>
        </w:rPr>
        <w:t>Дописать.</w:t>
      </w:r>
      <w:commentRangeEnd w:id="9"/>
      <w:r w:rsidR="00E72863">
        <w:rPr>
          <w:rStyle w:val="ae"/>
        </w:rPr>
        <w:commentReference w:id="9"/>
      </w:r>
    </w:p>
    <w:p w14:paraId="5E6D6217" w14:textId="25160DEF" w:rsidR="009E64F0" w:rsidRPr="00C46B10" w:rsidRDefault="0050725F" w:rsidP="000807B2">
      <w:pPr>
        <w:pStyle w:val="1"/>
        <w:rPr>
          <w:lang w:val="ru-RU"/>
        </w:rPr>
      </w:pPr>
      <w:bookmarkStart w:id="10" w:name="h.9zdx612rde0c" w:colFirst="0" w:colLast="0"/>
      <w:bookmarkEnd w:id="10"/>
      <w:commentRangeStart w:id="11"/>
      <w:r>
        <w:rPr>
          <w:lang w:val="ru-RU"/>
        </w:rPr>
        <w:t>Обработать</w:t>
      </w:r>
      <w:commentRangeEnd w:id="11"/>
      <w:r w:rsidR="00DF3E9C">
        <w:rPr>
          <w:rStyle w:val="ae"/>
          <w:rFonts w:ascii="Arial" w:eastAsia="Arial" w:hAnsi="Arial" w:cs="Arial"/>
          <w:b w:val="0"/>
          <w:bCs w:val="0"/>
          <w:color w:val="000000"/>
        </w:rPr>
        <w:commentReference w:id="11"/>
      </w:r>
    </w:p>
    <w:p w14:paraId="2558F22F" w14:textId="77777777" w:rsidR="009E64F0" w:rsidRPr="00C46B10" w:rsidRDefault="009E64F0" w:rsidP="00E82599">
      <w:pPr>
        <w:numPr>
          <w:ilvl w:val="0"/>
          <w:numId w:val="8"/>
        </w:numPr>
        <w:spacing w:line="324" w:lineRule="auto"/>
        <w:ind w:hanging="36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Идем на защищенную страницу, происходит редирект на </w:t>
      </w:r>
      <w:r w:rsidRPr="00C46B10">
        <w:rPr>
          <w:rFonts w:eastAsia="Verdana"/>
          <w:color w:val="333333"/>
          <w:sz w:val="24"/>
          <w:szCs w:val="24"/>
        </w:rPr>
        <w:t>keycloak</w:t>
      </w:r>
    </w:p>
    <w:p w14:paraId="604FC924" w14:textId="77777777" w:rsidR="009E64F0" w:rsidRPr="00C46B10" w:rsidRDefault="009E64F0" w:rsidP="00E82599">
      <w:pPr>
        <w:numPr>
          <w:ilvl w:val="0"/>
          <w:numId w:val="8"/>
        </w:numPr>
        <w:spacing w:line="324" w:lineRule="auto"/>
        <w:ind w:hanging="36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</w:rPr>
        <w:t>keycloak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возвращает логин страницу, проставляет свою сессионную куку </w:t>
      </w:r>
      <w:r w:rsidRPr="00C46B10">
        <w:rPr>
          <w:rFonts w:eastAsia="Verdana"/>
          <w:color w:val="333333"/>
          <w:sz w:val="24"/>
          <w:szCs w:val="24"/>
        </w:rPr>
        <w:t>jwt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со значением (эта кука и кука из пункта 3 - это куки самого </w:t>
      </w:r>
      <w:r w:rsidRPr="00C46B10">
        <w:rPr>
          <w:rFonts w:eastAsia="Verdana"/>
          <w:color w:val="333333"/>
          <w:sz w:val="24"/>
          <w:szCs w:val="24"/>
        </w:rPr>
        <w:t>keycloak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, которые похоже используются при </w:t>
      </w:r>
      <w:r w:rsidRPr="00C46B10">
        <w:rPr>
          <w:rFonts w:eastAsia="Verdana"/>
          <w:color w:val="333333"/>
          <w:sz w:val="24"/>
          <w:szCs w:val="24"/>
        </w:rPr>
        <w:t>SSO</w:t>
      </w:r>
      <w:r w:rsidRPr="00C46B10">
        <w:rPr>
          <w:rFonts w:eastAsia="Verdana"/>
          <w:color w:val="333333"/>
          <w:sz w:val="24"/>
          <w:szCs w:val="24"/>
          <w:lang w:val="ru-RU"/>
        </w:rPr>
        <w:t>)</w:t>
      </w:r>
    </w:p>
    <w:p w14:paraId="6FE462A3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27A8EB05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lastRenderedPageBreak/>
        <w:t xml:space="preserve">  "notes": {</w:t>
      </w:r>
    </w:p>
    <w:p w14:paraId="164CF68F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"action_key": "1dd1ee4f-5873-4ba8-bae6-b14930307344",</w:t>
      </w:r>
    </w:p>
    <w:p w14:paraId="219B9A54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"auth_type": "code",</w:t>
      </w:r>
    </w:p>
    <w:p w14:paraId="697C3BD7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"iss": "http://localhost:8080/auth/realms/videomanager",</w:t>
      </w:r>
    </w:p>
    <w:p w14:paraId="5E109134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"response_type": "code",</w:t>
      </w:r>
    </w:p>
    <w:p w14:paraId="3C9F5986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"current.authentication.execution": "dfba69c0-6f7f-4211-aae3-81c33c2a84f9",</w:t>
      </w:r>
    </w:p>
    <w:p w14:paraId="483A3728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"redirect_uri": "http://localhost:8080/video-portal/",</w:t>
      </w:r>
    </w:p>
    <w:p w14:paraId="7C62CC53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"state": "8/e929c18b-d02e-411b-a3ab-8d0006019eaa"</w:t>
      </w:r>
    </w:p>
    <w:p w14:paraId="75458156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},</w:t>
      </w:r>
    </w:p>
    <w:p w14:paraId="067FC3BF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"cs": "9aa7affe-e622-410d-9a2d-655bf62a7961",</w:t>
      </w:r>
    </w:p>
    <w:p w14:paraId="6E852178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"cid": "video-portal",</w:t>
      </w:r>
    </w:p>
    <w:p w14:paraId="0461E372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"pty": "openid-connect",</w:t>
      </w:r>
    </w:p>
    <w:p w14:paraId="3A5F40CA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"ruri": "http://localhost:8080/video-portal/",</w:t>
      </w:r>
    </w:p>
    <w:p w14:paraId="73455DF2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</w:rPr>
        <w:t xml:space="preserve">  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</w:t>
      </w:r>
      <w:r w:rsidRPr="00C46B10">
        <w:rPr>
          <w:rFonts w:eastAsia="Verdana"/>
          <w:i/>
          <w:color w:val="333333"/>
          <w:sz w:val="20"/>
          <w:szCs w:val="20"/>
        </w:rPr>
        <w:t>act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": "</w:t>
      </w:r>
      <w:r w:rsidRPr="00C46B10">
        <w:rPr>
          <w:rFonts w:eastAsia="Verdana"/>
          <w:i/>
          <w:color w:val="333333"/>
          <w:sz w:val="20"/>
          <w:szCs w:val="20"/>
        </w:rPr>
        <w:t>AUTHENTICATE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</w:t>
      </w:r>
    </w:p>
    <w:p w14:paraId="47320194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64735D8F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</w:p>
    <w:p w14:paraId="38D92C23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3)  Заполняем логин/пароль, сабмитаем, происходит редирект на защищенный апп с параметром </w:t>
      </w:r>
      <w:r w:rsidRPr="00C46B10">
        <w:rPr>
          <w:rFonts w:eastAsia="Verdana"/>
          <w:color w:val="333333"/>
          <w:sz w:val="24"/>
          <w:szCs w:val="24"/>
        </w:rPr>
        <w:t>code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и с </w:t>
      </w:r>
      <w:r w:rsidRPr="00C46B10">
        <w:rPr>
          <w:rFonts w:eastAsia="Verdana"/>
          <w:color w:val="333333"/>
          <w:sz w:val="24"/>
          <w:szCs w:val="24"/>
        </w:rPr>
        <w:t>jwt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кукой </w:t>
      </w:r>
      <w:r w:rsidRPr="00C46B10">
        <w:rPr>
          <w:rFonts w:eastAsia="Verdana"/>
          <w:color w:val="333333"/>
          <w:sz w:val="24"/>
          <w:szCs w:val="24"/>
        </w:rPr>
        <w:t>KEYCLOAK</w:t>
      </w:r>
      <w:r w:rsidRPr="00C46B10">
        <w:rPr>
          <w:rFonts w:eastAsia="Verdana"/>
          <w:color w:val="333333"/>
          <w:sz w:val="24"/>
          <w:szCs w:val="24"/>
          <w:lang w:val="ru-RU"/>
        </w:rPr>
        <w:t>_</w:t>
      </w:r>
      <w:r w:rsidRPr="00C46B10">
        <w:rPr>
          <w:rFonts w:eastAsia="Verdana"/>
          <w:color w:val="333333"/>
          <w:sz w:val="24"/>
          <w:szCs w:val="24"/>
        </w:rPr>
        <w:t>IDENTITY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и значением </w:t>
      </w:r>
    </w:p>
    <w:p w14:paraId="7E7F17D9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6CC2D791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"jti": "56a29810-c04c-4382-b190-72c8e625379b",</w:t>
      </w:r>
    </w:p>
    <w:p w14:paraId="09D4B9B5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"exp": 1445093167,</w:t>
      </w:r>
    </w:p>
    <w:p w14:paraId="40E51B1D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"nbf": 0,</w:t>
      </w:r>
    </w:p>
    <w:p w14:paraId="304DF084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"iat": 1445057167,</w:t>
      </w:r>
    </w:p>
    <w:p w14:paraId="3910CEA5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"iss": "http://localhost:8080/auth/realms/videomanager",</w:t>
      </w:r>
    </w:p>
    <w:p w14:paraId="54D46FD9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"aud": null,</w:t>
      </w:r>
    </w:p>
    <w:p w14:paraId="74D3C4DA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"sub": "ec120f50-8ace-445c-8f1e-05d04a2544ef",</w:t>
      </w:r>
    </w:p>
    <w:p w14:paraId="7B33C40C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"session_state": "2deb6294-5937-4371-b857-aa7f9d167855",</w:t>
      </w:r>
    </w:p>
    <w:p w14:paraId="0BF4ED15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</w:rPr>
        <w:t xml:space="preserve">  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</w:t>
      </w:r>
      <w:r w:rsidRPr="00C46B10">
        <w:rPr>
          <w:rFonts w:eastAsia="Verdana"/>
          <w:i/>
          <w:color w:val="333333"/>
          <w:sz w:val="20"/>
          <w:szCs w:val="20"/>
        </w:rPr>
        <w:t>resource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_</w:t>
      </w:r>
      <w:r w:rsidRPr="00C46B10">
        <w:rPr>
          <w:rFonts w:eastAsia="Verdana"/>
          <w:i/>
          <w:color w:val="333333"/>
          <w:sz w:val="20"/>
          <w:szCs w:val="20"/>
        </w:rPr>
        <w:t>access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": {}</w:t>
      </w:r>
    </w:p>
    <w:p w14:paraId="4E3807AF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568BA23C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4)   Сервер с защищенным аппом делает запрос-валидацию на </w:t>
      </w:r>
      <w:r w:rsidRPr="00C46B10">
        <w:rPr>
          <w:rFonts w:eastAsia="Verdana"/>
          <w:color w:val="333333"/>
          <w:sz w:val="24"/>
          <w:szCs w:val="24"/>
        </w:rPr>
        <w:t>keycloak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по ранее полученному </w:t>
      </w:r>
      <w:r w:rsidRPr="00C46B10">
        <w:rPr>
          <w:rFonts w:eastAsia="Verdana"/>
          <w:color w:val="333333"/>
          <w:sz w:val="24"/>
          <w:szCs w:val="24"/>
        </w:rPr>
        <w:t>code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, в ответ получает набор данных, среди которых два </w:t>
      </w:r>
      <w:r w:rsidRPr="00C46B10">
        <w:rPr>
          <w:rFonts w:eastAsia="Verdana"/>
          <w:color w:val="333333"/>
          <w:sz w:val="24"/>
          <w:szCs w:val="24"/>
        </w:rPr>
        <w:t>jwt</w:t>
      </w:r>
      <w:r w:rsidRPr="00C46B10">
        <w:rPr>
          <w:rFonts w:eastAsia="Verdana"/>
          <w:color w:val="333333"/>
          <w:sz w:val="24"/>
          <w:szCs w:val="24"/>
          <w:lang w:val="ru-RU"/>
        </w:rPr>
        <w:t>:</w:t>
      </w:r>
    </w:p>
    <w:p w14:paraId="45DBB396" w14:textId="77777777" w:rsidR="009E64F0" w:rsidRPr="00C46B10" w:rsidRDefault="009E64F0" w:rsidP="009E64F0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4.1)  </w:t>
      </w:r>
      <w:r w:rsidRPr="00C46B10">
        <w:rPr>
          <w:rFonts w:eastAsia="Verdana"/>
          <w:i/>
          <w:color w:val="333333"/>
          <w:sz w:val="24"/>
          <w:szCs w:val="24"/>
        </w:rPr>
        <w:t>idToken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с инфой по юзеру:</w:t>
      </w:r>
    </w:p>
    <w:p w14:paraId="18854887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4C3C1E03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"jti": "28a6f249-4f1d-4d23-9c73-7262930873a6",</w:t>
      </w:r>
    </w:p>
    <w:p w14:paraId="3958310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"exp": 1445057470,</w:t>
      </w:r>
    </w:p>
    <w:p w14:paraId="075EC95F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"nbf": 0,</w:t>
      </w:r>
    </w:p>
    <w:p w14:paraId="5A5FE879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"iat": 1445057170,</w:t>
      </w:r>
    </w:p>
    <w:p w14:paraId="2C66552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"iss": "http://localhost:8080/auth/realms/videomanager",</w:t>
      </w:r>
    </w:p>
    <w:p w14:paraId="6CDE9CC6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"aud": "video-portal",</w:t>
      </w:r>
    </w:p>
    <w:p w14:paraId="33315AA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"sub": "ec120f50-8ace-445c-8f1e-05d04a2544ef",</w:t>
      </w:r>
    </w:p>
    <w:p w14:paraId="07709DB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"azp": "video-portal",</w:t>
      </w:r>
    </w:p>
    <w:p w14:paraId="065EC9BA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lastRenderedPageBreak/>
        <w:t xml:space="preserve">  "session_state": "2deb6294-5937-4371-b857-aa7f9d167855",</w:t>
      </w:r>
    </w:p>
    <w:p w14:paraId="7D6D950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"name": "Quentin Jerome Tarantino",</w:t>
      </w:r>
    </w:p>
    <w:p w14:paraId="6FFBDB3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"preferred_username": "tarantino",</w:t>
      </w:r>
    </w:p>
    <w:p w14:paraId="2C153ED2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"given_name": "Quentin Jerome",</w:t>
      </w:r>
    </w:p>
    <w:p w14:paraId="4617CB8A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"family_name": "Tarantino"</w:t>
      </w:r>
    </w:p>
    <w:p w14:paraId="19E85164" w14:textId="77777777" w:rsidR="009E64F0" w:rsidRPr="00C46B10" w:rsidRDefault="009E64F0" w:rsidP="009E64F0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00871E28" w14:textId="77777777" w:rsidR="009E64F0" w:rsidRPr="00C46B10" w:rsidRDefault="009E64F0" w:rsidP="009E64F0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4.2)  самое интересное - </w:t>
      </w:r>
      <w:r w:rsidRPr="00C46B10">
        <w:rPr>
          <w:rFonts w:eastAsia="Verdana"/>
          <w:i/>
          <w:color w:val="333333"/>
          <w:sz w:val="24"/>
          <w:szCs w:val="24"/>
        </w:rPr>
        <w:t>token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с набором авторизационных данных:</w:t>
      </w:r>
    </w:p>
    <w:p w14:paraId="5A9C9A2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44D3B2A6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"jti": "6f3a4c9e-0491-4e8f-b216-8d7123d4e4fe",</w:t>
      </w:r>
    </w:p>
    <w:p w14:paraId="08796AB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"exp": 1445057470,</w:t>
      </w:r>
    </w:p>
    <w:p w14:paraId="3500A5B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"nbf": 0,</w:t>
      </w:r>
    </w:p>
    <w:p w14:paraId="74E2E54D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"iat": 1445057170,</w:t>
      </w:r>
    </w:p>
    <w:p w14:paraId="3F83AA2B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"iss": "http://localhost:8080/auth/realms/videomanager",</w:t>
      </w:r>
    </w:p>
    <w:p w14:paraId="3923FC61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"aud": "video-portal",</w:t>
      </w:r>
    </w:p>
    <w:p w14:paraId="3495D707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"sub": "ec120f50-8ace-445c-8f1e-05d04a2544ef",</w:t>
      </w:r>
    </w:p>
    <w:p w14:paraId="7366ED73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"azp": "video-portal",</w:t>
      </w:r>
    </w:p>
    <w:p w14:paraId="4EB040A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"session_state": "2deb6294-5937-4371-b857-aa7f9d167855",</w:t>
      </w:r>
    </w:p>
    <w:p w14:paraId="5AADF5E7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"client_session": "9aa7affe-e622-410d-9a2d-655bf62a7961",</w:t>
      </w:r>
    </w:p>
    <w:p w14:paraId="5EBF7C9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"allowed-origins": [</w:t>
      </w:r>
    </w:p>
    <w:p w14:paraId="731B158D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"http://localhost:8080"</w:t>
      </w:r>
    </w:p>
    <w:p w14:paraId="7116AF9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],</w:t>
      </w:r>
    </w:p>
    <w:p w14:paraId="0E5C21B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"realm_access": {</w:t>
      </w:r>
    </w:p>
    <w:p w14:paraId="7F86DAF9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"roles": [</w:t>
      </w:r>
    </w:p>
    <w:p w14:paraId="738B6CB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"video-user"</w:t>
      </w:r>
    </w:p>
    <w:p w14:paraId="46D6251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]</w:t>
      </w:r>
    </w:p>
    <w:p w14:paraId="205A766B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},</w:t>
      </w:r>
    </w:p>
    <w:p w14:paraId="497DB92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"resource_access": {</w:t>
      </w:r>
    </w:p>
    <w:p w14:paraId="773484D9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"video-portal": {</w:t>
      </w:r>
    </w:p>
    <w:p w14:paraId="34D972D1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"roles": [</w:t>
      </w:r>
    </w:p>
    <w:p w14:paraId="15168AA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"video-user"</w:t>
      </w:r>
    </w:p>
    <w:p w14:paraId="1CD2E505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]</w:t>
      </w:r>
    </w:p>
    <w:p w14:paraId="61A89FF2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},</w:t>
      </w:r>
    </w:p>
    <w:p w14:paraId="1D0CEA6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"account": {</w:t>
      </w:r>
    </w:p>
    <w:p w14:paraId="1389ED1B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"roles": [</w:t>
      </w:r>
    </w:p>
    <w:p w14:paraId="2D59DD4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"manage-account",</w:t>
      </w:r>
    </w:p>
    <w:p w14:paraId="6B8BD186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"view-profile"</w:t>
      </w:r>
    </w:p>
    <w:p w14:paraId="6DF1F9DD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]</w:t>
      </w:r>
    </w:p>
    <w:p w14:paraId="770B7A9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}</w:t>
      </w:r>
    </w:p>
    <w:p w14:paraId="0E6B9F19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},</w:t>
      </w:r>
    </w:p>
    <w:p w14:paraId="51C32F43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"name": "Quentin Jerome Tarantino",</w:t>
      </w:r>
    </w:p>
    <w:p w14:paraId="47F90B7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"preferred_username": "tarantino",</w:t>
      </w:r>
    </w:p>
    <w:p w14:paraId="383A6E56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"given_name": "Quentin Jerome",</w:t>
      </w:r>
    </w:p>
    <w:p w14:paraId="34A7AE5D" w14:textId="77777777" w:rsidR="009E64F0" w:rsidRPr="00DE7F12" w:rsidRDefault="009E64F0" w:rsidP="009E64F0">
      <w:pPr>
        <w:spacing w:line="324" w:lineRule="auto"/>
        <w:ind w:firstLine="720"/>
        <w:jc w:val="both"/>
      </w:pPr>
      <w:r w:rsidRPr="00DE7F12">
        <w:rPr>
          <w:rFonts w:eastAsia="Verdana"/>
          <w:i/>
          <w:color w:val="333333"/>
          <w:sz w:val="20"/>
          <w:szCs w:val="20"/>
        </w:rPr>
        <w:lastRenderedPageBreak/>
        <w:t xml:space="preserve">  "</w:t>
      </w:r>
      <w:r w:rsidRPr="00C46B10">
        <w:rPr>
          <w:rFonts w:eastAsia="Verdana"/>
          <w:i/>
          <w:color w:val="333333"/>
          <w:sz w:val="20"/>
          <w:szCs w:val="20"/>
        </w:rPr>
        <w:t>family</w:t>
      </w:r>
      <w:r w:rsidRPr="00DE7F12">
        <w:rPr>
          <w:rFonts w:eastAsia="Verdana"/>
          <w:i/>
          <w:color w:val="333333"/>
          <w:sz w:val="20"/>
          <w:szCs w:val="20"/>
        </w:rPr>
        <w:t>_</w:t>
      </w:r>
      <w:r w:rsidRPr="00C46B10">
        <w:rPr>
          <w:rFonts w:eastAsia="Verdana"/>
          <w:i/>
          <w:color w:val="333333"/>
          <w:sz w:val="20"/>
          <w:szCs w:val="20"/>
        </w:rPr>
        <w:t>name</w:t>
      </w:r>
      <w:r w:rsidRPr="00DE7F12">
        <w:rPr>
          <w:rFonts w:eastAsia="Verdana"/>
          <w:i/>
          <w:color w:val="333333"/>
          <w:sz w:val="20"/>
          <w:szCs w:val="20"/>
        </w:rPr>
        <w:t>": "</w:t>
      </w:r>
      <w:r w:rsidRPr="00C46B10">
        <w:rPr>
          <w:rFonts w:eastAsia="Verdana"/>
          <w:i/>
          <w:color w:val="333333"/>
          <w:sz w:val="20"/>
          <w:szCs w:val="20"/>
        </w:rPr>
        <w:t>Tarantino</w:t>
      </w:r>
      <w:r w:rsidRPr="00DE7F12">
        <w:rPr>
          <w:rFonts w:eastAsia="Verdana"/>
          <w:i/>
          <w:color w:val="333333"/>
          <w:sz w:val="20"/>
          <w:szCs w:val="20"/>
        </w:rPr>
        <w:t>"</w:t>
      </w:r>
    </w:p>
    <w:p w14:paraId="1FD8E673" w14:textId="77777777" w:rsidR="009E64F0" w:rsidRPr="00C46B10" w:rsidRDefault="009E64F0" w:rsidP="009E64F0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5F0D9A40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5) После успешной авторизации происходит редирект на первоначально запрашиваемую защищенную страницу. В объекте </w:t>
      </w:r>
      <w:r w:rsidRPr="00C46B10">
        <w:rPr>
          <w:rFonts w:eastAsia="Verdana"/>
          <w:color w:val="333333"/>
          <w:sz w:val="24"/>
          <w:szCs w:val="24"/>
        </w:rPr>
        <w:t>HttpServletRequest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будет находиться атрибут </w:t>
      </w:r>
      <w:r w:rsidRPr="00C46B10">
        <w:rPr>
          <w:rFonts w:eastAsia="Verdana"/>
          <w:i/>
          <w:color w:val="333333"/>
          <w:sz w:val="24"/>
          <w:szCs w:val="24"/>
        </w:rPr>
        <w:t>KeycloakSecurityContext</w:t>
      </w:r>
      <w:r w:rsidRPr="00C46B10">
        <w:rPr>
          <w:rFonts w:eastAsia="Verdana"/>
          <w:i/>
          <w:color w:val="333333"/>
          <w:sz w:val="24"/>
          <w:szCs w:val="24"/>
          <w:lang w:val="ru-RU"/>
        </w:rPr>
        <w:t xml:space="preserve"> 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с полями </w:t>
      </w:r>
      <w:r w:rsidRPr="00C46B10">
        <w:rPr>
          <w:rFonts w:eastAsia="Verdana"/>
          <w:i/>
          <w:color w:val="333333"/>
          <w:sz w:val="24"/>
          <w:szCs w:val="24"/>
        </w:rPr>
        <w:t>idToken</w:t>
      </w:r>
      <w:r w:rsidRPr="00C46B10">
        <w:rPr>
          <w:rFonts w:eastAsia="Verdana"/>
          <w:i/>
          <w:color w:val="333333"/>
          <w:sz w:val="24"/>
          <w:szCs w:val="24"/>
          <w:lang w:val="ru-RU"/>
        </w:rPr>
        <w:t xml:space="preserve">, </w:t>
      </w:r>
      <w:r w:rsidRPr="00C46B10">
        <w:rPr>
          <w:rFonts w:eastAsia="Verdana"/>
          <w:i/>
          <w:color w:val="333333"/>
          <w:sz w:val="24"/>
          <w:szCs w:val="24"/>
        </w:rPr>
        <w:t>token</w:t>
      </w:r>
      <w:r w:rsidRPr="00C46B10">
        <w:rPr>
          <w:rFonts w:eastAsia="Verdana"/>
          <w:i/>
          <w:color w:val="333333"/>
          <w:sz w:val="24"/>
          <w:szCs w:val="24"/>
          <w:lang w:val="ru-RU"/>
        </w:rPr>
        <w:t xml:space="preserve"> и </w:t>
      </w:r>
      <w:r w:rsidRPr="00C46B10">
        <w:rPr>
          <w:rFonts w:eastAsia="Verdana"/>
          <w:i/>
          <w:color w:val="333333"/>
          <w:sz w:val="24"/>
          <w:szCs w:val="24"/>
        </w:rPr>
        <w:t>realm</w:t>
      </w:r>
      <w:r w:rsidRPr="00C46B10">
        <w:rPr>
          <w:rFonts w:eastAsia="Verdana"/>
          <w:i/>
          <w:color w:val="333333"/>
          <w:sz w:val="24"/>
          <w:szCs w:val="24"/>
          <w:lang w:val="ru-RU"/>
        </w:rPr>
        <w:t xml:space="preserve">. </w:t>
      </w:r>
    </w:p>
    <w:p w14:paraId="27E3663D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6) Защищенная страница делает запрос на рест-сервис с заголовоком </w:t>
      </w:r>
      <w:r w:rsidRPr="00C46B10">
        <w:rPr>
          <w:rFonts w:eastAsia="Verdana"/>
          <w:color w:val="333333"/>
          <w:sz w:val="24"/>
          <w:szCs w:val="24"/>
        </w:rPr>
        <w:t>bearer</w:t>
      </w:r>
      <w:r w:rsidRPr="00C46B10">
        <w:rPr>
          <w:rFonts w:eastAsia="Verdana"/>
          <w:color w:val="333333"/>
          <w:sz w:val="24"/>
          <w:szCs w:val="24"/>
          <w:lang w:val="ru-RU"/>
        </w:rPr>
        <w:t>-авторизации, рест успешно отдает отданные.</w:t>
      </w:r>
    </w:p>
    <w:p w14:paraId="59D5F598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</w:p>
    <w:p w14:paraId="003BB458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>Заключение</w:t>
      </w:r>
    </w:p>
    <w:p w14:paraId="0D824B92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С помощью </w:t>
      </w:r>
      <w:r w:rsidRPr="00C46B10">
        <w:rPr>
          <w:rFonts w:eastAsia="Verdana"/>
          <w:color w:val="333333"/>
          <w:sz w:val="24"/>
          <w:szCs w:val="24"/>
        </w:rPr>
        <w:t>Keycloak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можно быстро развернуть и настроить </w:t>
      </w:r>
      <w:r w:rsidRPr="00C46B10">
        <w:rPr>
          <w:rFonts w:eastAsia="Verdana"/>
          <w:color w:val="333333"/>
          <w:sz w:val="24"/>
          <w:szCs w:val="24"/>
        </w:rPr>
        <w:t>SSO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для приложений</w:t>
      </w:r>
    </w:p>
    <w:p w14:paraId="5A99CAF9" w14:textId="77777777" w:rsidR="002974A8" w:rsidRDefault="002974A8" w:rsidP="009E64F0">
      <w:pPr>
        <w:rPr>
          <w:lang w:val="ru-RU"/>
        </w:rPr>
      </w:pPr>
    </w:p>
    <w:p w14:paraId="418A1144" w14:textId="77777777" w:rsidR="004B5466" w:rsidRPr="00C46B10" w:rsidRDefault="004B5466" w:rsidP="004B5466">
      <w:pPr>
        <w:rPr>
          <w:lang w:val="ru-RU"/>
        </w:rPr>
      </w:pPr>
    </w:p>
    <w:p w14:paraId="68C5390A" w14:textId="77777777" w:rsidR="004B5466" w:rsidRPr="00C46B10" w:rsidRDefault="004B5466" w:rsidP="004B5466">
      <w:pPr>
        <w:rPr>
          <w:lang w:val="ru-RU"/>
        </w:rPr>
      </w:pPr>
      <w:r w:rsidRPr="00C46B10">
        <w:rPr>
          <w:lang w:val="ru-RU"/>
        </w:rPr>
        <w:t>Ссылки и полезные материалы:</w:t>
      </w:r>
    </w:p>
    <w:p w14:paraId="712A1E94" w14:textId="77777777" w:rsidR="004B5466" w:rsidRPr="00C46B10" w:rsidRDefault="003E7BB6" w:rsidP="00E82599">
      <w:pPr>
        <w:pStyle w:val="a0"/>
        <w:numPr>
          <w:ilvl w:val="0"/>
          <w:numId w:val="11"/>
        </w:numPr>
        <w:rPr>
          <w:lang w:val="ru-RU"/>
        </w:rPr>
      </w:pPr>
      <w:hyperlink r:id="rId57" w:history="1">
        <w:r w:rsidR="004B5466" w:rsidRPr="00C46B10">
          <w:rPr>
            <w:rStyle w:val="a6"/>
            <w:lang w:val="ru-RU"/>
          </w:rPr>
          <w:t>http://planet.jboss.org/post/what_is_the_difference_between_picketlink_and_keycloak</w:t>
        </w:r>
      </w:hyperlink>
      <w:r w:rsidR="004B5466" w:rsidRPr="00C46B10">
        <w:rPr>
          <w:lang w:val="ru-RU"/>
        </w:rPr>
        <w:t xml:space="preserve"> </w:t>
      </w:r>
      <w:r w:rsidR="004B5466" w:rsidRPr="00C46B10">
        <w:t xml:space="preserve">- </w:t>
      </w:r>
      <w:r w:rsidR="004B5466" w:rsidRPr="00C46B10">
        <w:rPr>
          <w:lang w:val="ru-RU"/>
        </w:rPr>
        <w:t xml:space="preserve">Сравнение </w:t>
      </w:r>
      <w:r w:rsidR="004B5466" w:rsidRPr="00C46B10">
        <w:t>PicketLink</w:t>
      </w:r>
      <w:r w:rsidR="004B5466" w:rsidRPr="00C46B10">
        <w:rPr>
          <w:lang w:val="ru-RU"/>
        </w:rPr>
        <w:t xml:space="preserve"> и </w:t>
      </w:r>
      <w:r w:rsidR="004B5466" w:rsidRPr="00C46B10">
        <w:t>KeyCloak</w:t>
      </w:r>
    </w:p>
    <w:p w14:paraId="77E40DD2" w14:textId="77777777" w:rsidR="004B5466" w:rsidRPr="00C46B10" w:rsidRDefault="003E7BB6" w:rsidP="00E82599">
      <w:pPr>
        <w:pStyle w:val="a0"/>
        <w:numPr>
          <w:ilvl w:val="0"/>
          <w:numId w:val="11"/>
        </w:numPr>
        <w:rPr>
          <w:lang w:val="ru-RU"/>
        </w:rPr>
      </w:pPr>
      <w:hyperlink r:id="rId58" w:history="1">
        <w:r w:rsidR="004B5466" w:rsidRPr="00C46B10">
          <w:rPr>
            <w:rStyle w:val="a6"/>
            <w:lang w:val="ru-RU"/>
          </w:rPr>
          <w:t>http://jwt.io/</w:t>
        </w:r>
      </w:hyperlink>
      <w:r w:rsidR="004B5466" w:rsidRPr="00C46B10">
        <w:rPr>
          <w:lang w:val="ru-RU"/>
        </w:rPr>
        <w:t xml:space="preserve">  - описание </w:t>
      </w:r>
      <w:r w:rsidR="004B5466" w:rsidRPr="00C46B10">
        <w:t>JWT</w:t>
      </w:r>
      <w:r w:rsidR="004B5466" w:rsidRPr="00C46B10">
        <w:rPr>
          <w:lang w:val="ru-RU"/>
        </w:rPr>
        <w:t xml:space="preserve"> формата</w:t>
      </w:r>
    </w:p>
    <w:p w14:paraId="349E8CBD" w14:textId="77777777" w:rsidR="004B5466" w:rsidRDefault="004B5466" w:rsidP="009E64F0">
      <w:pPr>
        <w:rPr>
          <w:lang w:val="ru-RU"/>
        </w:rPr>
      </w:pPr>
    </w:p>
    <w:p w14:paraId="21A64FBE" w14:textId="77777777" w:rsidR="0050725F" w:rsidRDefault="0050725F" w:rsidP="009E64F0">
      <w:pPr>
        <w:rPr>
          <w:lang w:val="ru-RU"/>
        </w:rPr>
      </w:pPr>
    </w:p>
    <w:p w14:paraId="044DDED4" w14:textId="77777777" w:rsidR="0050725F" w:rsidRDefault="0050725F" w:rsidP="009E64F0">
      <w:pPr>
        <w:rPr>
          <w:lang w:val="ru-RU"/>
        </w:rPr>
      </w:pPr>
    </w:p>
    <w:p w14:paraId="1500CF5C" w14:textId="77777777" w:rsidR="0050725F" w:rsidRPr="00C46B10" w:rsidRDefault="0050725F" w:rsidP="0050725F">
      <w:pPr>
        <w:spacing w:line="324" w:lineRule="auto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Во второй части токена (в стандарте называется </w:t>
      </w:r>
      <w:r w:rsidRPr="00C46B10">
        <w:rPr>
          <w:rFonts w:eastAsia="Verdana"/>
          <w:color w:val="333333"/>
          <w:sz w:val="24"/>
          <w:szCs w:val="24"/>
        </w:rPr>
        <w:t>payload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) закодирована некая содержательная информация, например, в нашем случае для </w:t>
      </w:r>
      <w:r w:rsidRPr="00C46B10">
        <w:rPr>
          <w:rFonts w:eastAsia="Verdana"/>
          <w:color w:val="333333"/>
          <w:sz w:val="24"/>
          <w:szCs w:val="24"/>
        </w:rPr>
        <w:t>token</w:t>
      </w:r>
      <w:r w:rsidRPr="00C46B10">
        <w:rPr>
          <w:rFonts w:eastAsia="Verdana"/>
          <w:color w:val="333333"/>
          <w:sz w:val="24"/>
          <w:szCs w:val="24"/>
          <w:lang w:val="ru-RU"/>
        </w:rPr>
        <w:t>’</w:t>
      </w:r>
      <w:r w:rsidRPr="00C46B10">
        <w:rPr>
          <w:rFonts w:eastAsia="Verdana"/>
          <w:color w:val="333333"/>
          <w:sz w:val="24"/>
          <w:szCs w:val="24"/>
        </w:rPr>
        <w:t>a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мы видим данные пользователя, доступные домены, роли для приложений, кто выдал токен (</w:t>
      </w:r>
      <w:r w:rsidRPr="00C46B10">
        <w:rPr>
          <w:rFonts w:eastAsia="Verdana"/>
          <w:color w:val="333333"/>
          <w:sz w:val="24"/>
          <w:szCs w:val="24"/>
        </w:rPr>
        <w:t>iss</w:t>
      </w:r>
      <w:r w:rsidRPr="00C46B10">
        <w:rPr>
          <w:rFonts w:eastAsia="Verdana"/>
          <w:color w:val="333333"/>
          <w:sz w:val="24"/>
          <w:szCs w:val="24"/>
          <w:lang w:val="ru-RU"/>
        </w:rPr>
        <w:t>), время действия токена и прочую служебную информацию</w:t>
      </w:r>
    </w:p>
    <w:p w14:paraId="5B1FC746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6D2CB3E0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"jti": "6f3a4c9e-0491-4e8f-b216-8d7123d4e4fe",</w:t>
      </w:r>
    </w:p>
    <w:p w14:paraId="66FD8458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"exp": 1445057470,</w:t>
      </w:r>
    </w:p>
    <w:p w14:paraId="26CB1A6F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"nbf": 0,</w:t>
      </w:r>
    </w:p>
    <w:p w14:paraId="58C1CE78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"iat": 1445057170,</w:t>
      </w:r>
    </w:p>
    <w:p w14:paraId="1E1AA9A3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"iss": "http://localhost:8080/auth/realms/videomanager",</w:t>
      </w:r>
    </w:p>
    <w:p w14:paraId="7FEA961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"aud": "video-portal",</w:t>
      </w:r>
    </w:p>
    <w:p w14:paraId="658D2CA6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"sub": "ec120f50-8ace-445c-8f1e-05d04a2544ef",</w:t>
      </w:r>
    </w:p>
    <w:p w14:paraId="73F6C7F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"azp": "video-portal",</w:t>
      </w:r>
    </w:p>
    <w:p w14:paraId="5D629C5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"session_state": "2deb6294-5937-4371-b857-aa7f9d167855",</w:t>
      </w:r>
    </w:p>
    <w:p w14:paraId="2B1452E7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"client_session": "9aa7affe-e622-410d-9a2d-655bf62a7961",</w:t>
      </w:r>
    </w:p>
    <w:p w14:paraId="45BD429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"allowed-origins": [</w:t>
      </w:r>
    </w:p>
    <w:p w14:paraId="08B01FBB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"http://localhost:8080"</w:t>
      </w:r>
    </w:p>
    <w:p w14:paraId="67BDF4FD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],</w:t>
      </w:r>
    </w:p>
    <w:p w14:paraId="7D6C869E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"realm_access": {</w:t>
      </w:r>
    </w:p>
    <w:p w14:paraId="47754D24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"roles": [</w:t>
      </w:r>
    </w:p>
    <w:p w14:paraId="7A1D2DB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"video-user"</w:t>
      </w:r>
    </w:p>
    <w:p w14:paraId="4C7015A1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]</w:t>
      </w:r>
    </w:p>
    <w:p w14:paraId="02FAB26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lastRenderedPageBreak/>
        <w:t xml:space="preserve">  },</w:t>
      </w:r>
    </w:p>
    <w:p w14:paraId="669B0F5A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"resource_access": {</w:t>
      </w:r>
    </w:p>
    <w:p w14:paraId="65A8EC27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"video-portal": {</w:t>
      </w:r>
    </w:p>
    <w:p w14:paraId="1C7879B3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"roles": [</w:t>
      </w:r>
    </w:p>
    <w:p w14:paraId="54E1803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"video-user"</w:t>
      </w:r>
    </w:p>
    <w:p w14:paraId="6A00ED63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]</w:t>
      </w:r>
    </w:p>
    <w:p w14:paraId="409FD14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},</w:t>
      </w:r>
    </w:p>
    <w:p w14:paraId="4E2C29E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"account": {</w:t>
      </w:r>
    </w:p>
    <w:p w14:paraId="0F500A44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"roles": [</w:t>
      </w:r>
    </w:p>
    <w:p w14:paraId="0CA67E8A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"manage-account",</w:t>
      </w:r>
    </w:p>
    <w:p w14:paraId="6A513192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"view-profile"</w:t>
      </w:r>
    </w:p>
    <w:p w14:paraId="47E7AC2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]</w:t>
      </w:r>
    </w:p>
    <w:p w14:paraId="1DC3D5D2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}</w:t>
      </w:r>
    </w:p>
    <w:p w14:paraId="7CEE8C9D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},</w:t>
      </w:r>
    </w:p>
    <w:p w14:paraId="66954D22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"name": "Quentin Jerome Tarantino",</w:t>
      </w:r>
    </w:p>
    <w:p w14:paraId="08BCF2FD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"preferred_username": "tarantino",</w:t>
      </w:r>
    </w:p>
    <w:p w14:paraId="53C27B06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"given_name": "Quentin Jerome",</w:t>
      </w:r>
    </w:p>
    <w:p w14:paraId="66F667F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"family_name": "Tarantino"</w:t>
      </w:r>
    </w:p>
    <w:p w14:paraId="15FFB0A6" w14:textId="77777777" w:rsidR="0050725F" w:rsidRPr="00C46B10" w:rsidRDefault="0050725F" w:rsidP="0050725F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0D288715" w14:textId="77777777" w:rsidR="0050725F" w:rsidRPr="00C46B10" w:rsidRDefault="0050725F" w:rsidP="0050725F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В третьей части находится подпись токена, которая получается следующим образом: </w:t>
      </w:r>
    </w:p>
    <w:p w14:paraId="66D2DBA3" w14:textId="77777777" w:rsidR="0050725F" w:rsidRPr="00C46B10" w:rsidRDefault="0050725F" w:rsidP="0050725F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>[название алгоритма из заголовка токена](</w:t>
      </w:r>
    </w:p>
    <w:p w14:paraId="4240E018" w14:textId="77777777" w:rsidR="0050725F" w:rsidRPr="00DF3390" w:rsidRDefault="0050725F" w:rsidP="0050725F">
      <w:pPr>
        <w:spacing w:line="324" w:lineRule="auto"/>
        <w:jc w:val="both"/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  </w:t>
      </w:r>
      <w:r w:rsidRPr="00C46B10">
        <w:rPr>
          <w:rFonts w:eastAsia="Verdana"/>
          <w:color w:val="333333"/>
          <w:sz w:val="24"/>
          <w:szCs w:val="24"/>
        </w:rPr>
        <w:t>base</w:t>
      </w:r>
      <w:r w:rsidRPr="00DF3390">
        <w:rPr>
          <w:rFonts w:eastAsia="Verdana"/>
          <w:color w:val="333333"/>
          <w:sz w:val="24"/>
          <w:szCs w:val="24"/>
        </w:rPr>
        <w:t>64</w:t>
      </w:r>
      <w:r w:rsidRPr="00C46B10">
        <w:rPr>
          <w:rFonts w:eastAsia="Verdana"/>
          <w:color w:val="333333"/>
          <w:sz w:val="24"/>
          <w:szCs w:val="24"/>
        </w:rPr>
        <w:t>UrlEncode</w:t>
      </w:r>
      <w:r w:rsidRPr="00DF3390">
        <w:rPr>
          <w:rFonts w:eastAsia="Verdana"/>
          <w:color w:val="333333"/>
          <w:sz w:val="24"/>
          <w:szCs w:val="24"/>
        </w:rPr>
        <w:t>(</w:t>
      </w:r>
      <w:r w:rsidRPr="00C46B10">
        <w:rPr>
          <w:rFonts w:eastAsia="Verdana"/>
          <w:color w:val="333333"/>
          <w:sz w:val="24"/>
          <w:szCs w:val="24"/>
        </w:rPr>
        <w:t>header</w:t>
      </w:r>
      <w:r w:rsidRPr="00DF3390">
        <w:rPr>
          <w:rFonts w:eastAsia="Verdana"/>
          <w:color w:val="333333"/>
          <w:sz w:val="24"/>
          <w:szCs w:val="24"/>
        </w:rPr>
        <w:t>) + "." +</w:t>
      </w:r>
    </w:p>
    <w:p w14:paraId="4DE1D76D" w14:textId="77777777" w:rsidR="0050725F" w:rsidRPr="00DF3390" w:rsidRDefault="0050725F" w:rsidP="0050725F">
      <w:pPr>
        <w:spacing w:line="324" w:lineRule="auto"/>
        <w:jc w:val="both"/>
      </w:pPr>
      <w:r w:rsidRPr="00DF3390">
        <w:rPr>
          <w:rFonts w:eastAsia="Verdana"/>
          <w:color w:val="333333"/>
          <w:sz w:val="24"/>
          <w:szCs w:val="24"/>
        </w:rPr>
        <w:t xml:space="preserve">  </w:t>
      </w:r>
      <w:r w:rsidRPr="00C46B10">
        <w:rPr>
          <w:rFonts w:eastAsia="Verdana"/>
          <w:color w:val="333333"/>
          <w:sz w:val="24"/>
          <w:szCs w:val="24"/>
        </w:rPr>
        <w:t>base</w:t>
      </w:r>
      <w:r w:rsidRPr="00DF3390">
        <w:rPr>
          <w:rFonts w:eastAsia="Verdana"/>
          <w:color w:val="333333"/>
          <w:sz w:val="24"/>
          <w:szCs w:val="24"/>
        </w:rPr>
        <w:t>64</w:t>
      </w:r>
      <w:r w:rsidRPr="00C46B10">
        <w:rPr>
          <w:rFonts w:eastAsia="Verdana"/>
          <w:color w:val="333333"/>
          <w:sz w:val="24"/>
          <w:szCs w:val="24"/>
        </w:rPr>
        <w:t>UrlEncode</w:t>
      </w:r>
      <w:r w:rsidRPr="00DF3390">
        <w:rPr>
          <w:rFonts w:eastAsia="Verdana"/>
          <w:color w:val="333333"/>
          <w:sz w:val="24"/>
          <w:szCs w:val="24"/>
        </w:rPr>
        <w:t>(</w:t>
      </w:r>
      <w:r w:rsidRPr="00C46B10">
        <w:rPr>
          <w:rFonts w:eastAsia="Verdana"/>
          <w:color w:val="333333"/>
          <w:sz w:val="24"/>
          <w:szCs w:val="24"/>
        </w:rPr>
        <w:t>payload</w:t>
      </w:r>
      <w:r w:rsidRPr="00DF3390">
        <w:rPr>
          <w:rFonts w:eastAsia="Verdana"/>
          <w:color w:val="333333"/>
          <w:sz w:val="24"/>
          <w:szCs w:val="24"/>
        </w:rPr>
        <w:t>),</w:t>
      </w:r>
    </w:p>
    <w:p w14:paraId="6C126136" w14:textId="77777777" w:rsidR="0050725F" w:rsidRPr="00DF3390" w:rsidRDefault="0050725F" w:rsidP="0050725F">
      <w:pPr>
        <w:spacing w:line="324" w:lineRule="auto"/>
        <w:jc w:val="both"/>
      </w:pPr>
      <w:r w:rsidRPr="00DF3390">
        <w:rPr>
          <w:rFonts w:eastAsia="Verdana"/>
          <w:color w:val="333333"/>
          <w:sz w:val="24"/>
          <w:szCs w:val="24"/>
        </w:rPr>
        <w:t xml:space="preserve">  </w:t>
      </w:r>
      <w:r w:rsidRPr="00C46B10">
        <w:rPr>
          <w:rFonts w:eastAsia="Verdana"/>
          <w:color w:val="333333"/>
          <w:sz w:val="24"/>
          <w:szCs w:val="24"/>
        </w:rPr>
        <w:t>secret</w:t>
      </w:r>
      <w:r w:rsidRPr="00DF3390">
        <w:rPr>
          <w:rFonts w:eastAsia="Verdana"/>
          <w:color w:val="333333"/>
          <w:sz w:val="24"/>
          <w:szCs w:val="24"/>
        </w:rPr>
        <w:t>)</w:t>
      </w:r>
    </w:p>
    <w:p w14:paraId="1828550C" w14:textId="77777777" w:rsidR="0050725F" w:rsidRPr="00C46B10" w:rsidRDefault="0050725F" w:rsidP="0050725F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где </w:t>
      </w:r>
      <w:r w:rsidRPr="00C46B10">
        <w:rPr>
          <w:rFonts w:eastAsia="Verdana"/>
          <w:color w:val="333333"/>
          <w:sz w:val="24"/>
          <w:szCs w:val="24"/>
        </w:rPr>
        <w:t>secret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мы задали при настройке аутентификации на </w:t>
      </w:r>
      <w:r w:rsidRPr="00C46B10">
        <w:rPr>
          <w:rFonts w:eastAsia="Verdana"/>
          <w:color w:val="333333"/>
          <w:sz w:val="24"/>
          <w:szCs w:val="24"/>
        </w:rPr>
        <w:t>KeyCloak</w:t>
      </w:r>
      <w:r w:rsidRPr="00C46B10">
        <w:rPr>
          <w:rFonts w:eastAsia="Verdana"/>
          <w:color w:val="333333"/>
          <w:sz w:val="24"/>
          <w:szCs w:val="24"/>
          <w:lang w:val="ru-RU"/>
        </w:rPr>
        <w:t>’</w:t>
      </w:r>
      <w:r w:rsidRPr="00C46B10">
        <w:rPr>
          <w:rFonts w:eastAsia="Verdana"/>
          <w:color w:val="333333"/>
          <w:sz w:val="24"/>
          <w:szCs w:val="24"/>
        </w:rPr>
        <w:t>e</w:t>
      </w:r>
      <w:r w:rsidRPr="00C46B10">
        <w:rPr>
          <w:rFonts w:eastAsia="Verdana"/>
          <w:color w:val="333333"/>
          <w:sz w:val="24"/>
          <w:szCs w:val="24"/>
          <w:lang w:val="ru-RU"/>
        </w:rPr>
        <w:t>. Таким образом, подпись гарантирует, что:</w:t>
      </w:r>
    </w:p>
    <w:p w14:paraId="5E536DB9" w14:textId="77777777" w:rsidR="0050725F" w:rsidRPr="00C46B10" w:rsidRDefault="0050725F" w:rsidP="0050725F">
      <w:pPr>
        <w:numPr>
          <w:ilvl w:val="0"/>
          <w:numId w:val="5"/>
        </w:numPr>
        <w:spacing w:line="324" w:lineRule="auto"/>
        <w:ind w:hanging="36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отправитель является тем, за кого себя выдает (сервер </w:t>
      </w:r>
      <w:r w:rsidRPr="00C46B10">
        <w:rPr>
          <w:rFonts w:eastAsia="Verdana"/>
          <w:color w:val="333333"/>
          <w:sz w:val="24"/>
          <w:szCs w:val="24"/>
        </w:rPr>
        <w:t>KeyCloak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подписывает токены своим приватным ключом)</w:t>
      </w:r>
    </w:p>
    <w:p w14:paraId="41A52D2C" w14:textId="77777777" w:rsidR="0050725F" w:rsidRPr="00C46B10" w:rsidRDefault="0050725F" w:rsidP="0050725F">
      <w:pPr>
        <w:numPr>
          <w:ilvl w:val="0"/>
          <w:numId w:val="5"/>
        </w:numPr>
        <w:spacing w:line="324" w:lineRule="auto"/>
        <w:ind w:hanging="36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>содержание токена не менялось во время доставки</w:t>
      </w:r>
    </w:p>
    <w:p w14:paraId="78C2B817" w14:textId="77777777" w:rsidR="0050725F" w:rsidRPr="00C46B10" w:rsidRDefault="0050725F" w:rsidP="0050725F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Верифицировать токен может любой, кто обладает публичным ключом. Именно этот ключ мы использовали при настройке </w:t>
      </w:r>
      <w:r w:rsidRPr="00C46B10">
        <w:rPr>
          <w:rFonts w:eastAsia="Verdana"/>
          <w:color w:val="333333"/>
          <w:sz w:val="24"/>
          <w:szCs w:val="24"/>
        </w:rPr>
        <w:t>keycloak</w:t>
      </w:r>
      <w:r w:rsidRPr="00C46B10">
        <w:rPr>
          <w:rFonts w:eastAsia="Verdana"/>
          <w:color w:val="333333"/>
          <w:sz w:val="24"/>
          <w:szCs w:val="24"/>
          <w:lang w:val="ru-RU"/>
        </w:rPr>
        <w:t>.</w:t>
      </w:r>
      <w:r w:rsidRPr="00C46B10">
        <w:rPr>
          <w:rFonts w:eastAsia="Verdana"/>
          <w:color w:val="333333"/>
          <w:sz w:val="24"/>
          <w:szCs w:val="24"/>
        </w:rPr>
        <w:t>json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во время конфигурации приложений-клиентов.</w:t>
      </w:r>
    </w:p>
    <w:p w14:paraId="3A6A2456" w14:textId="77777777" w:rsidR="0050725F" w:rsidRPr="009E64F0" w:rsidRDefault="0050725F" w:rsidP="009E64F0">
      <w:pPr>
        <w:rPr>
          <w:lang w:val="ru-RU"/>
        </w:rPr>
      </w:pPr>
    </w:p>
    <w:sectPr w:rsidR="0050725F" w:rsidRPr="009E64F0">
      <w:head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" w:author="Pavel Vasilenko" w:date="2015-11-26T14:53:00Z" w:initials="vpv">
    <w:p w14:paraId="308BF30F" w14:textId="4E3E5C4B" w:rsidR="00A72FE2" w:rsidRPr="00DC5291" w:rsidRDefault="00A72FE2">
      <w:pPr>
        <w:pStyle w:val="af"/>
        <w:rPr>
          <w:lang w:val="ru-RU"/>
        </w:rPr>
      </w:pPr>
      <w:r>
        <w:rPr>
          <w:rStyle w:val="ae"/>
        </w:rPr>
        <w:annotationRef/>
      </w:r>
      <w:r w:rsidR="00DC5291">
        <w:rPr>
          <w:lang w:val="ru-RU"/>
        </w:rPr>
        <w:t>Надо проверить и изменить, если не так</w:t>
      </w:r>
    </w:p>
  </w:comment>
  <w:comment w:id="9" w:author="Pavel Vasilenko" w:date="2015-11-27T14:16:00Z" w:initials="vpv">
    <w:p w14:paraId="08A9337E" w14:textId="5E292B92" w:rsidR="00E72863" w:rsidRDefault="00E72863">
      <w:pPr>
        <w:pStyle w:val="af"/>
      </w:pPr>
      <w:r>
        <w:rPr>
          <w:rStyle w:val="ae"/>
        </w:rPr>
        <w:annotationRef/>
      </w:r>
    </w:p>
  </w:comment>
  <w:comment w:id="11" w:author="Pavel Vasilenko" w:date="2015-11-27T13:49:00Z" w:initials="vpv">
    <w:p w14:paraId="19D666B6" w14:textId="17036435" w:rsidR="00DF3E9C" w:rsidRPr="00DF3E9C" w:rsidRDefault="00DF3E9C">
      <w:pPr>
        <w:pStyle w:val="af"/>
        <w:rPr>
          <w:lang w:val="ru-RU"/>
        </w:rPr>
      </w:pPr>
      <w:r>
        <w:rPr>
          <w:rStyle w:val="ae"/>
        </w:rPr>
        <w:annotationRef/>
      </w:r>
      <w:r>
        <w:rPr>
          <w:lang w:val="ru-RU"/>
        </w:rPr>
        <w:t>Нужно посмотреть куда распределить.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08BF30F" w15:done="0"/>
  <w15:commentEx w15:paraId="08A9337E" w15:done="0"/>
  <w15:commentEx w15:paraId="19D666B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AE8964" w14:textId="77777777" w:rsidR="00AB62CE" w:rsidRDefault="00AB62CE" w:rsidP="00E724BA">
      <w:pPr>
        <w:spacing w:line="240" w:lineRule="auto"/>
      </w:pPr>
      <w:r>
        <w:separator/>
      </w:r>
    </w:p>
  </w:endnote>
  <w:endnote w:type="continuationSeparator" w:id="0">
    <w:p w14:paraId="156A6F10" w14:textId="77777777" w:rsidR="00AB62CE" w:rsidRDefault="00AB62CE" w:rsidP="00E724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391BFF" w14:textId="77777777" w:rsidR="00AB62CE" w:rsidRDefault="00AB62CE" w:rsidP="00E724BA">
      <w:pPr>
        <w:spacing w:line="240" w:lineRule="auto"/>
      </w:pPr>
      <w:r>
        <w:separator/>
      </w:r>
    </w:p>
  </w:footnote>
  <w:footnote w:type="continuationSeparator" w:id="0">
    <w:p w14:paraId="01D6DCBD" w14:textId="77777777" w:rsidR="00AB62CE" w:rsidRDefault="00AB62CE" w:rsidP="00E724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435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5"/>
      <w:gridCol w:w="4786"/>
      <w:gridCol w:w="4786"/>
    </w:tblGrid>
    <w:tr w:rsidR="003E7BB6" w:rsidRPr="00AD1888" w14:paraId="448749DC" w14:textId="77777777" w:rsidTr="00E724BA">
      <w:tc>
        <w:tcPr>
          <w:tcW w:w="4785" w:type="dxa"/>
        </w:tcPr>
        <w:p w14:paraId="0FD4638E" w14:textId="77777777" w:rsidR="003E7BB6" w:rsidRDefault="003E7BB6">
          <w:pPr>
            <w:pStyle w:val="aa"/>
          </w:pPr>
          <w:r>
            <w:rPr>
              <w:rFonts w:ascii="Roboto" w:hAnsi="Roboto"/>
              <w:noProof/>
            </w:rPr>
            <w:drawing>
              <wp:inline distT="0" distB="0" distL="0" distR="0" wp14:anchorId="688CD6BD" wp14:editId="7E16F642">
                <wp:extent cx="2303145" cy="767715"/>
                <wp:effectExtent l="0" t="0" r="1905" b="0"/>
                <wp:docPr id="1" name="Рисунок 1" descr="logoEBT-новы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logoEBT-новы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3145" cy="767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6" w:type="dxa"/>
        </w:tcPr>
        <w:p w14:paraId="61FBE6F8" w14:textId="77777777" w:rsidR="003E7BB6" w:rsidRPr="00DE7F12" w:rsidRDefault="003E7BB6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103773">
            <w:rPr>
              <w:rFonts w:ascii="Roboto" w:hAnsi="Roboto"/>
              <w:sz w:val="18"/>
              <w:szCs w:val="18"/>
              <w:lang w:val="ru-RU"/>
            </w:rPr>
            <w:t xml:space="preserve">                                   </w:t>
          </w:r>
          <w:r w:rsidRPr="00DE7F12">
            <w:rPr>
              <w:rFonts w:ascii="Roboto" w:hAnsi="Roboto"/>
              <w:sz w:val="18"/>
              <w:szCs w:val="18"/>
              <w:lang w:val="ru-RU"/>
            </w:rPr>
            <w:t>Р</w:t>
          </w: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оссия, 630128, г. Новосибирск </w:t>
          </w:r>
        </w:p>
        <w:p w14:paraId="17D8B4A1" w14:textId="77777777" w:rsidR="003E7BB6" w:rsidRPr="00DE7F12" w:rsidRDefault="003E7BB6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                                   ул. Кутателадзе, 4г</w:t>
          </w:r>
        </w:p>
        <w:p w14:paraId="6F96339E" w14:textId="77777777" w:rsidR="003E7BB6" w:rsidRPr="00DE7F12" w:rsidRDefault="003E7BB6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                                   8 (383) 363-33-51, 363-33-50</w:t>
          </w:r>
        </w:p>
        <w:p w14:paraId="704717E7" w14:textId="77777777" w:rsidR="003E7BB6" w:rsidRPr="00DE7F12" w:rsidRDefault="003E7BB6" w:rsidP="008F445A">
          <w:pPr>
            <w:tabs>
              <w:tab w:val="left" w:pos="1182"/>
              <w:tab w:val="left" w:pos="5812"/>
              <w:tab w:val="left" w:pos="5954"/>
            </w:tabs>
            <w:ind w:right="-1"/>
            <w:rPr>
              <w:rFonts w:ascii="Roboto" w:hAnsi="Roboto"/>
              <w:sz w:val="18"/>
              <w:szCs w:val="18"/>
              <w:lang w:val="ru-RU"/>
            </w:rPr>
          </w:pPr>
          <w:r w:rsidRPr="00DE7F12">
            <w:rPr>
              <w:rFonts w:ascii="Roboto" w:hAnsi="Roboto"/>
              <w:sz w:val="18"/>
              <w:szCs w:val="18"/>
              <w:lang w:val="ru-RU"/>
            </w:rPr>
            <w:t xml:space="preserve">                                   </w:t>
          </w:r>
          <w:hyperlink r:id="rId2" w:history="1">
            <w:r w:rsidRPr="008E2EB9">
              <w:rPr>
                <w:rStyle w:val="a6"/>
                <w:rFonts w:ascii="Roboto" w:hAnsi="Roboto"/>
                <w:color w:val="auto"/>
                <w:sz w:val="18"/>
                <w:szCs w:val="18"/>
              </w:rPr>
              <w:t>info</w:t>
            </w:r>
            <w:r w:rsidRPr="00DE7F12">
              <w:rPr>
                <w:rStyle w:val="a6"/>
                <w:rFonts w:ascii="Roboto" w:hAnsi="Roboto"/>
                <w:color w:val="92D050"/>
                <w:sz w:val="18"/>
                <w:szCs w:val="18"/>
                <w:lang w:val="ru-RU"/>
              </w:rPr>
              <w:t>@</w:t>
            </w:r>
            <w:r w:rsidRPr="008E2EB9">
              <w:rPr>
                <w:rStyle w:val="a6"/>
                <w:rFonts w:ascii="Roboto" w:hAnsi="Roboto"/>
                <w:color w:val="auto"/>
                <w:sz w:val="18"/>
                <w:szCs w:val="18"/>
              </w:rPr>
              <w:t>eastbanctech</w:t>
            </w:r>
            <w:r w:rsidRPr="00DE7F12">
              <w:rPr>
                <w:rStyle w:val="a6"/>
                <w:rFonts w:ascii="Roboto" w:hAnsi="Roboto"/>
                <w:color w:val="auto"/>
                <w:sz w:val="18"/>
                <w:szCs w:val="18"/>
                <w:lang w:val="ru-RU"/>
              </w:rPr>
              <w:t>.</w:t>
            </w:r>
            <w:r w:rsidRPr="008E2EB9">
              <w:rPr>
                <w:rStyle w:val="a6"/>
                <w:rFonts w:ascii="Roboto" w:hAnsi="Roboto"/>
                <w:color w:val="auto"/>
                <w:sz w:val="18"/>
                <w:szCs w:val="18"/>
              </w:rPr>
              <w:t>ru</w:t>
            </w:r>
          </w:hyperlink>
        </w:p>
        <w:p w14:paraId="726CDB25" w14:textId="77777777" w:rsidR="003E7BB6" w:rsidRPr="00DE7F12" w:rsidRDefault="003E7BB6" w:rsidP="008F445A">
          <w:pPr>
            <w:tabs>
              <w:tab w:val="left" w:pos="1182"/>
              <w:tab w:val="left" w:pos="5812"/>
              <w:tab w:val="left" w:pos="5954"/>
            </w:tabs>
            <w:ind w:right="-1"/>
            <w:rPr>
              <w:rFonts w:ascii="Roboto" w:hAnsi="Roboto"/>
              <w:color w:val="92D050"/>
              <w:sz w:val="18"/>
              <w:szCs w:val="18"/>
              <w:lang w:val="ru-RU"/>
            </w:rPr>
          </w:pPr>
          <w:r w:rsidRPr="00DE7F12">
            <w:rPr>
              <w:rFonts w:ascii="Roboto" w:hAnsi="Roboto"/>
              <w:color w:val="92D050"/>
              <w:sz w:val="18"/>
              <w:szCs w:val="18"/>
              <w:lang w:val="ru-RU"/>
            </w:rPr>
            <w:t xml:space="preserve">                                   </w:t>
          </w:r>
          <w:hyperlink r:id="rId3" w:history="1">
            <w:r w:rsidRPr="008E2EB9">
              <w:rPr>
                <w:rStyle w:val="a6"/>
                <w:rFonts w:ascii="Roboto" w:hAnsi="Roboto"/>
                <w:color w:val="92D050"/>
                <w:sz w:val="18"/>
                <w:szCs w:val="18"/>
              </w:rPr>
              <w:t>www</w:t>
            </w:r>
            <w:r w:rsidRPr="00DE7F12">
              <w:rPr>
                <w:rStyle w:val="a6"/>
                <w:rFonts w:ascii="Roboto" w:hAnsi="Roboto"/>
                <w:color w:val="92D050"/>
                <w:sz w:val="18"/>
                <w:szCs w:val="18"/>
                <w:lang w:val="ru-RU"/>
              </w:rPr>
              <w:t>.</w:t>
            </w:r>
            <w:r w:rsidRPr="008E2EB9">
              <w:rPr>
                <w:rStyle w:val="a6"/>
                <w:rFonts w:ascii="Roboto" w:hAnsi="Roboto"/>
                <w:color w:val="92D050"/>
                <w:sz w:val="18"/>
                <w:szCs w:val="18"/>
              </w:rPr>
              <w:t>eastbanctech</w:t>
            </w:r>
            <w:r w:rsidRPr="00DE7F12">
              <w:rPr>
                <w:rStyle w:val="a6"/>
                <w:rFonts w:ascii="Roboto" w:hAnsi="Roboto"/>
                <w:color w:val="92D050"/>
                <w:sz w:val="18"/>
                <w:szCs w:val="18"/>
                <w:lang w:val="ru-RU"/>
              </w:rPr>
              <w:t>.</w:t>
            </w:r>
            <w:r w:rsidRPr="008E2EB9">
              <w:rPr>
                <w:rStyle w:val="a6"/>
                <w:rFonts w:ascii="Roboto" w:hAnsi="Roboto"/>
                <w:color w:val="92D050"/>
                <w:sz w:val="18"/>
                <w:szCs w:val="18"/>
              </w:rPr>
              <w:t>ru</w:t>
            </w:r>
          </w:hyperlink>
        </w:p>
        <w:p w14:paraId="55201FBD" w14:textId="77777777" w:rsidR="003E7BB6" w:rsidRPr="00DE7F12" w:rsidRDefault="003E7BB6" w:rsidP="008F445A">
          <w:pPr>
            <w:tabs>
              <w:tab w:val="left" w:pos="6521"/>
            </w:tabs>
            <w:jc w:val="both"/>
            <w:rPr>
              <w:rFonts w:ascii="Roboto" w:hAnsi="Roboto"/>
              <w:sz w:val="18"/>
              <w:szCs w:val="18"/>
              <w:lang w:val="ru-RU"/>
            </w:rPr>
          </w:pPr>
        </w:p>
      </w:tc>
      <w:tc>
        <w:tcPr>
          <w:tcW w:w="4786" w:type="dxa"/>
        </w:tcPr>
        <w:p w14:paraId="4C6E74E5" w14:textId="77777777" w:rsidR="003E7BB6" w:rsidRPr="00DE7F12" w:rsidRDefault="003E7BB6">
          <w:pPr>
            <w:pStyle w:val="aa"/>
            <w:rPr>
              <w:lang w:val="ru-RU"/>
            </w:rPr>
          </w:pPr>
        </w:p>
      </w:tc>
    </w:tr>
  </w:tbl>
  <w:p w14:paraId="15296081" w14:textId="77777777" w:rsidR="003E7BB6" w:rsidRPr="00DE7F12" w:rsidRDefault="003E7BB6">
    <w:pPr>
      <w:pStyle w:val="aa"/>
      <w:rPr>
        <w:lang w:val="ru-RU"/>
      </w:rPr>
    </w:pPr>
  </w:p>
  <w:p w14:paraId="6F67F7B2" w14:textId="77777777" w:rsidR="003E7BB6" w:rsidRPr="00DE7F12" w:rsidRDefault="003E7BB6">
    <w:pPr>
      <w:pStyle w:val="aa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F6942"/>
    <w:multiLevelType w:val="multilevel"/>
    <w:tmpl w:val="B1F2266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CEE2E73"/>
    <w:multiLevelType w:val="hybridMultilevel"/>
    <w:tmpl w:val="BD1A4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6670E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75C48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F1FF3"/>
    <w:multiLevelType w:val="multilevel"/>
    <w:tmpl w:val="C53E97B4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DEB77D5"/>
    <w:multiLevelType w:val="multilevel"/>
    <w:tmpl w:val="D586F5C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290438C6"/>
    <w:multiLevelType w:val="multilevel"/>
    <w:tmpl w:val="98D6B78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318752CA"/>
    <w:multiLevelType w:val="hybridMultilevel"/>
    <w:tmpl w:val="2A10E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A3C30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A1FE1"/>
    <w:multiLevelType w:val="multilevel"/>
    <w:tmpl w:val="68EC7C2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4E6B2FB6"/>
    <w:multiLevelType w:val="multilevel"/>
    <w:tmpl w:val="4C8865A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545748E0"/>
    <w:multiLevelType w:val="multilevel"/>
    <w:tmpl w:val="05643EA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59AE2375"/>
    <w:multiLevelType w:val="multilevel"/>
    <w:tmpl w:val="F254300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620F2220"/>
    <w:multiLevelType w:val="hybridMultilevel"/>
    <w:tmpl w:val="B1CC814A"/>
    <w:lvl w:ilvl="0" w:tplc="53E03F8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B1F0B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66795B"/>
    <w:multiLevelType w:val="hybridMultilevel"/>
    <w:tmpl w:val="DA50A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B97474"/>
    <w:multiLevelType w:val="multilevel"/>
    <w:tmpl w:val="698CBA6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A5E6DAF"/>
    <w:multiLevelType w:val="multilevel"/>
    <w:tmpl w:val="62B0706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6AE772D0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2B68A1"/>
    <w:multiLevelType w:val="hybridMultilevel"/>
    <w:tmpl w:val="1C6CD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2D3D62"/>
    <w:multiLevelType w:val="hybridMultilevel"/>
    <w:tmpl w:val="76EC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5727C0"/>
    <w:multiLevelType w:val="hybridMultilevel"/>
    <w:tmpl w:val="1DD26ABC"/>
    <w:lvl w:ilvl="0" w:tplc="2B747A38">
      <w:start w:val="1"/>
      <w:numFmt w:val="decimal"/>
      <w:lvlText w:val="%1."/>
      <w:lvlJc w:val="left"/>
      <w:pPr>
        <w:ind w:left="720" w:hanging="360"/>
      </w:pPr>
      <w:rPr>
        <w:rFonts w:eastAsia="Verdana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251FFC"/>
    <w:multiLevelType w:val="hybridMultilevel"/>
    <w:tmpl w:val="31BE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A6FDC"/>
    <w:multiLevelType w:val="hybridMultilevel"/>
    <w:tmpl w:val="4E184B32"/>
    <w:lvl w:ilvl="0" w:tplc="33909E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C0771A8"/>
    <w:multiLevelType w:val="hybridMultilevel"/>
    <w:tmpl w:val="E1BC7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5E2855"/>
    <w:multiLevelType w:val="hybridMultilevel"/>
    <w:tmpl w:val="F1F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0"/>
  </w:num>
  <w:num w:numId="4">
    <w:abstractNumId w:val="6"/>
  </w:num>
  <w:num w:numId="5">
    <w:abstractNumId w:val="11"/>
  </w:num>
  <w:num w:numId="6">
    <w:abstractNumId w:val="5"/>
  </w:num>
  <w:num w:numId="7">
    <w:abstractNumId w:val="9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20"/>
  </w:num>
  <w:num w:numId="13">
    <w:abstractNumId w:val="21"/>
  </w:num>
  <w:num w:numId="14">
    <w:abstractNumId w:val="22"/>
  </w:num>
  <w:num w:numId="15">
    <w:abstractNumId w:val="15"/>
  </w:num>
  <w:num w:numId="16">
    <w:abstractNumId w:val="24"/>
  </w:num>
  <w:num w:numId="17">
    <w:abstractNumId w:val="3"/>
  </w:num>
  <w:num w:numId="18">
    <w:abstractNumId w:val="2"/>
  </w:num>
  <w:num w:numId="19">
    <w:abstractNumId w:val="18"/>
  </w:num>
  <w:num w:numId="20">
    <w:abstractNumId w:val="8"/>
  </w:num>
  <w:num w:numId="21">
    <w:abstractNumId w:val="23"/>
  </w:num>
  <w:num w:numId="22">
    <w:abstractNumId w:val="14"/>
  </w:num>
  <w:num w:numId="23">
    <w:abstractNumId w:val="13"/>
  </w:num>
  <w:num w:numId="24">
    <w:abstractNumId w:val="19"/>
  </w:num>
  <w:num w:numId="25">
    <w:abstractNumId w:val="1"/>
  </w:num>
  <w:num w:numId="26">
    <w:abstractNumId w:val="25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vel Vasilenko">
    <w15:presenceInfo w15:providerId="None" w15:userId="Pavel Vasilenk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FEB"/>
    <w:rsid w:val="00003E59"/>
    <w:rsid w:val="0000567B"/>
    <w:rsid w:val="00005B34"/>
    <w:rsid w:val="00006A15"/>
    <w:rsid w:val="0001174C"/>
    <w:rsid w:val="00016CAE"/>
    <w:rsid w:val="000256AE"/>
    <w:rsid w:val="00025B23"/>
    <w:rsid w:val="00025D5E"/>
    <w:rsid w:val="00030561"/>
    <w:rsid w:val="00031CAF"/>
    <w:rsid w:val="000326FF"/>
    <w:rsid w:val="0004016A"/>
    <w:rsid w:val="00040ECB"/>
    <w:rsid w:val="000423EE"/>
    <w:rsid w:val="0004508C"/>
    <w:rsid w:val="0004527D"/>
    <w:rsid w:val="0007043F"/>
    <w:rsid w:val="000710C5"/>
    <w:rsid w:val="00074C2E"/>
    <w:rsid w:val="0007514D"/>
    <w:rsid w:val="00076F4C"/>
    <w:rsid w:val="000807B2"/>
    <w:rsid w:val="0008660E"/>
    <w:rsid w:val="0008725F"/>
    <w:rsid w:val="000A1022"/>
    <w:rsid w:val="000A22DF"/>
    <w:rsid w:val="000A3C10"/>
    <w:rsid w:val="000B08DC"/>
    <w:rsid w:val="000B6639"/>
    <w:rsid w:val="000C0754"/>
    <w:rsid w:val="000C21A2"/>
    <w:rsid w:val="000D7824"/>
    <w:rsid w:val="000D7FFC"/>
    <w:rsid w:val="000E0715"/>
    <w:rsid w:val="000E0FC5"/>
    <w:rsid w:val="000E6E67"/>
    <w:rsid w:val="000E701E"/>
    <w:rsid w:val="000F0BB7"/>
    <w:rsid w:val="000F37A6"/>
    <w:rsid w:val="000F3EA6"/>
    <w:rsid w:val="00103773"/>
    <w:rsid w:val="0010690B"/>
    <w:rsid w:val="00110A42"/>
    <w:rsid w:val="0011326D"/>
    <w:rsid w:val="00125F5F"/>
    <w:rsid w:val="00131F48"/>
    <w:rsid w:val="00132CDC"/>
    <w:rsid w:val="00136746"/>
    <w:rsid w:val="0014032B"/>
    <w:rsid w:val="00144C72"/>
    <w:rsid w:val="001457C9"/>
    <w:rsid w:val="00145FEC"/>
    <w:rsid w:val="0015265C"/>
    <w:rsid w:val="00152AC5"/>
    <w:rsid w:val="00160959"/>
    <w:rsid w:val="00163F81"/>
    <w:rsid w:val="00172F5D"/>
    <w:rsid w:val="00180855"/>
    <w:rsid w:val="001A3114"/>
    <w:rsid w:val="001A7B1F"/>
    <w:rsid w:val="001C1FED"/>
    <w:rsid w:val="001C45BF"/>
    <w:rsid w:val="001C593C"/>
    <w:rsid w:val="001D7A83"/>
    <w:rsid w:val="001E6201"/>
    <w:rsid w:val="001F2514"/>
    <w:rsid w:val="001F29BF"/>
    <w:rsid w:val="001F38DD"/>
    <w:rsid w:val="00206736"/>
    <w:rsid w:val="0021247C"/>
    <w:rsid w:val="00227E43"/>
    <w:rsid w:val="002319F2"/>
    <w:rsid w:val="0023434A"/>
    <w:rsid w:val="00235CBA"/>
    <w:rsid w:val="00241FC9"/>
    <w:rsid w:val="00242463"/>
    <w:rsid w:val="00244AE2"/>
    <w:rsid w:val="00245889"/>
    <w:rsid w:val="0025653D"/>
    <w:rsid w:val="002702A6"/>
    <w:rsid w:val="00280EA9"/>
    <w:rsid w:val="00284523"/>
    <w:rsid w:val="002866BE"/>
    <w:rsid w:val="00290F10"/>
    <w:rsid w:val="002934DE"/>
    <w:rsid w:val="002974A8"/>
    <w:rsid w:val="002A0650"/>
    <w:rsid w:val="002A3D20"/>
    <w:rsid w:val="002A3EAB"/>
    <w:rsid w:val="002A3F07"/>
    <w:rsid w:val="002A763A"/>
    <w:rsid w:val="002B100B"/>
    <w:rsid w:val="002B4C21"/>
    <w:rsid w:val="002B5507"/>
    <w:rsid w:val="002B66A3"/>
    <w:rsid w:val="002C5C56"/>
    <w:rsid w:val="002D23F0"/>
    <w:rsid w:val="002D2923"/>
    <w:rsid w:val="002E5C75"/>
    <w:rsid w:val="002F03E5"/>
    <w:rsid w:val="002F1891"/>
    <w:rsid w:val="002F6046"/>
    <w:rsid w:val="002F7161"/>
    <w:rsid w:val="002F76D0"/>
    <w:rsid w:val="00305F70"/>
    <w:rsid w:val="0031426F"/>
    <w:rsid w:val="00315197"/>
    <w:rsid w:val="00322358"/>
    <w:rsid w:val="00322C25"/>
    <w:rsid w:val="00323CD6"/>
    <w:rsid w:val="00326260"/>
    <w:rsid w:val="00331555"/>
    <w:rsid w:val="003317EC"/>
    <w:rsid w:val="00334715"/>
    <w:rsid w:val="00340DA4"/>
    <w:rsid w:val="003428ED"/>
    <w:rsid w:val="00343A75"/>
    <w:rsid w:val="00344D79"/>
    <w:rsid w:val="003457E7"/>
    <w:rsid w:val="0034632C"/>
    <w:rsid w:val="0034656F"/>
    <w:rsid w:val="00351AA3"/>
    <w:rsid w:val="003527D4"/>
    <w:rsid w:val="0035319B"/>
    <w:rsid w:val="0035362E"/>
    <w:rsid w:val="00354EFF"/>
    <w:rsid w:val="0036776E"/>
    <w:rsid w:val="00367AE3"/>
    <w:rsid w:val="00370628"/>
    <w:rsid w:val="00376A3B"/>
    <w:rsid w:val="003855D7"/>
    <w:rsid w:val="00386BB2"/>
    <w:rsid w:val="003967CC"/>
    <w:rsid w:val="003976EA"/>
    <w:rsid w:val="003B578F"/>
    <w:rsid w:val="003B78FB"/>
    <w:rsid w:val="003C7F2A"/>
    <w:rsid w:val="003D2DCC"/>
    <w:rsid w:val="003D33BE"/>
    <w:rsid w:val="003D4504"/>
    <w:rsid w:val="003D7C0C"/>
    <w:rsid w:val="003E183D"/>
    <w:rsid w:val="003E4626"/>
    <w:rsid w:val="003E7BB6"/>
    <w:rsid w:val="003F577A"/>
    <w:rsid w:val="003F7DE9"/>
    <w:rsid w:val="00403FA3"/>
    <w:rsid w:val="00413AFF"/>
    <w:rsid w:val="004418ED"/>
    <w:rsid w:val="00441A5D"/>
    <w:rsid w:val="00450571"/>
    <w:rsid w:val="00450611"/>
    <w:rsid w:val="00452FA7"/>
    <w:rsid w:val="00454457"/>
    <w:rsid w:val="00461695"/>
    <w:rsid w:val="0046184F"/>
    <w:rsid w:val="00474D5F"/>
    <w:rsid w:val="00481E59"/>
    <w:rsid w:val="004922EB"/>
    <w:rsid w:val="004A1252"/>
    <w:rsid w:val="004A2297"/>
    <w:rsid w:val="004B5466"/>
    <w:rsid w:val="004C5264"/>
    <w:rsid w:val="004D21B6"/>
    <w:rsid w:val="004D7AAF"/>
    <w:rsid w:val="004E157C"/>
    <w:rsid w:val="004E283C"/>
    <w:rsid w:val="004E505D"/>
    <w:rsid w:val="004E6D8C"/>
    <w:rsid w:val="004F0A43"/>
    <w:rsid w:val="004F2C35"/>
    <w:rsid w:val="004F57A3"/>
    <w:rsid w:val="00502AFB"/>
    <w:rsid w:val="00503195"/>
    <w:rsid w:val="0050725F"/>
    <w:rsid w:val="005100D8"/>
    <w:rsid w:val="00511111"/>
    <w:rsid w:val="00512583"/>
    <w:rsid w:val="005162B6"/>
    <w:rsid w:val="005221E8"/>
    <w:rsid w:val="00531EC6"/>
    <w:rsid w:val="00540566"/>
    <w:rsid w:val="00544A21"/>
    <w:rsid w:val="00546113"/>
    <w:rsid w:val="005509A6"/>
    <w:rsid w:val="00550F8A"/>
    <w:rsid w:val="0055159E"/>
    <w:rsid w:val="005546A6"/>
    <w:rsid w:val="00556BE9"/>
    <w:rsid w:val="00561B65"/>
    <w:rsid w:val="005734D1"/>
    <w:rsid w:val="0057745E"/>
    <w:rsid w:val="0058210B"/>
    <w:rsid w:val="00585ECD"/>
    <w:rsid w:val="005A63AE"/>
    <w:rsid w:val="005A6C9A"/>
    <w:rsid w:val="005B2209"/>
    <w:rsid w:val="005C12DD"/>
    <w:rsid w:val="005C299D"/>
    <w:rsid w:val="005D1BFB"/>
    <w:rsid w:val="005E595A"/>
    <w:rsid w:val="005F12FE"/>
    <w:rsid w:val="005F3687"/>
    <w:rsid w:val="005F36B1"/>
    <w:rsid w:val="00614CFA"/>
    <w:rsid w:val="00616364"/>
    <w:rsid w:val="00617578"/>
    <w:rsid w:val="0061778C"/>
    <w:rsid w:val="00652804"/>
    <w:rsid w:val="00656FAD"/>
    <w:rsid w:val="00662077"/>
    <w:rsid w:val="0066640D"/>
    <w:rsid w:val="0066728E"/>
    <w:rsid w:val="00672B6F"/>
    <w:rsid w:val="00676A2E"/>
    <w:rsid w:val="006819CE"/>
    <w:rsid w:val="00690911"/>
    <w:rsid w:val="0069703C"/>
    <w:rsid w:val="006A0138"/>
    <w:rsid w:val="006A350E"/>
    <w:rsid w:val="006A3FE6"/>
    <w:rsid w:val="006A4C42"/>
    <w:rsid w:val="006A7F82"/>
    <w:rsid w:val="006B4D7D"/>
    <w:rsid w:val="006B71BF"/>
    <w:rsid w:val="006C0BB8"/>
    <w:rsid w:val="006C301C"/>
    <w:rsid w:val="006C52A8"/>
    <w:rsid w:val="006E0994"/>
    <w:rsid w:val="006E313F"/>
    <w:rsid w:val="006E5ABA"/>
    <w:rsid w:val="006E6ED1"/>
    <w:rsid w:val="006F4375"/>
    <w:rsid w:val="006F6400"/>
    <w:rsid w:val="007075DE"/>
    <w:rsid w:val="00711B9A"/>
    <w:rsid w:val="00712797"/>
    <w:rsid w:val="00715A0E"/>
    <w:rsid w:val="0072412A"/>
    <w:rsid w:val="007337C8"/>
    <w:rsid w:val="00746D64"/>
    <w:rsid w:val="0074740C"/>
    <w:rsid w:val="007542E3"/>
    <w:rsid w:val="00755679"/>
    <w:rsid w:val="00757A66"/>
    <w:rsid w:val="007603D8"/>
    <w:rsid w:val="00772A98"/>
    <w:rsid w:val="0077650F"/>
    <w:rsid w:val="007807F2"/>
    <w:rsid w:val="007828FE"/>
    <w:rsid w:val="00783D63"/>
    <w:rsid w:val="007870A4"/>
    <w:rsid w:val="0079338C"/>
    <w:rsid w:val="00793908"/>
    <w:rsid w:val="00794522"/>
    <w:rsid w:val="007A326A"/>
    <w:rsid w:val="007A451C"/>
    <w:rsid w:val="007B06B9"/>
    <w:rsid w:val="007B1077"/>
    <w:rsid w:val="007B1D16"/>
    <w:rsid w:val="007B6807"/>
    <w:rsid w:val="007C59DA"/>
    <w:rsid w:val="007D3944"/>
    <w:rsid w:val="007D5BF5"/>
    <w:rsid w:val="007D76D0"/>
    <w:rsid w:val="007E7536"/>
    <w:rsid w:val="007F3350"/>
    <w:rsid w:val="007F5712"/>
    <w:rsid w:val="007F6624"/>
    <w:rsid w:val="007F690B"/>
    <w:rsid w:val="008062E0"/>
    <w:rsid w:val="008065A2"/>
    <w:rsid w:val="00816021"/>
    <w:rsid w:val="008179E5"/>
    <w:rsid w:val="0082614B"/>
    <w:rsid w:val="00826794"/>
    <w:rsid w:val="008325E2"/>
    <w:rsid w:val="00843055"/>
    <w:rsid w:val="00850120"/>
    <w:rsid w:val="00853BFA"/>
    <w:rsid w:val="0087776B"/>
    <w:rsid w:val="008778AA"/>
    <w:rsid w:val="008A3DFC"/>
    <w:rsid w:val="008A777F"/>
    <w:rsid w:val="008C3FE4"/>
    <w:rsid w:val="008C64C5"/>
    <w:rsid w:val="008D1735"/>
    <w:rsid w:val="008D3C4F"/>
    <w:rsid w:val="008E1847"/>
    <w:rsid w:val="008E1E95"/>
    <w:rsid w:val="008E3983"/>
    <w:rsid w:val="008F0692"/>
    <w:rsid w:val="008F0DBB"/>
    <w:rsid w:val="008F445A"/>
    <w:rsid w:val="00910474"/>
    <w:rsid w:val="00917B19"/>
    <w:rsid w:val="00917CD0"/>
    <w:rsid w:val="00924207"/>
    <w:rsid w:val="00924DD1"/>
    <w:rsid w:val="009263D8"/>
    <w:rsid w:val="00926ACF"/>
    <w:rsid w:val="00937693"/>
    <w:rsid w:val="0095616C"/>
    <w:rsid w:val="00962F6D"/>
    <w:rsid w:val="009633C7"/>
    <w:rsid w:val="0096506A"/>
    <w:rsid w:val="009719CD"/>
    <w:rsid w:val="00976CEB"/>
    <w:rsid w:val="00982AE3"/>
    <w:rsid w:val="009851AC"/>
    <w:rsid w:val="00991D8E"/>
    <w:rsid w:val="009B0757"/>
    <w:rsid w:val="009B3997"/>
    <w:rsid w:val="009B4083"/>
    <w:rsid w:val="009B6801"/>
    <w:rsid w:val="009B680A"/>
    <w:rsid w:val="009C524D"/>
    <w:rsid w:val="009D32CF"/>
    <w:rsid w:val="009E0DD2"/>
    <w:rsid w:val="009E48DF"/>
    <w:rsid w:val="009E5936"/>
    <w:rsid w:val="009E64F0"/>
    <w:rsid w:val="009F6068"/>
    <w:rsid w:val="009F748C"/>
    <w:rsid w:val="00A016AC"/>
    <w:rsid w:val="00A103DB"/>
    <w:rsid w:val="00A1056A"/>
    <w:rsid w:val="00A139D1"/>
    <w:rsid w:val="00A13EBD"/>
    <w:rsid w:val="00A152E5"/>
    <w:rsid w:val="00A15992"/>
    <w:rsid w:val="00A15C1A"/>
    <w:rsid w:val="00A316D0"/>
    <w:rsid w:val="00A3262F"/>
    <w:rsid w:val="00A4200A"/>
    <w:rsid w:val="00A4582D"/>
    <w:rsid w:val="00A4709B"/>
    <w:rsid w:val="00A50C86"/>
    <w:rsid w:val="00A61F34"/>
    <w:rsid w:val="00A65045"/>
    <w:rsid w:val="00A72FE2"/>
    <w:rsid w:val="00A73C78"/>
    <w:rsid w:val="00A809C2"/>
    <w:rsid w:val="00A811B6"/>
    <w:rsid w:val="00A90C60"/>
    <w:rsid w:val="00A91627"/>
    <w:rsid w:val="00A91AC6"/>
    <w:rsid w:val="00A96153"/>
    <w:rsid w:val="00AA354C"/>
    <w:rsid w:val="00AA6C8D"/>
    <w:rsid w:val="00AB3CF4"/>
    <w:rsid w:val="00AB50C8"/>
    <w:rsid w:val="00AB62CE"/>
    <w:rsid w:val="00AC227C"/>
    <w:rsid w:val="00AC47F5"/>
    <w:rsid w:val="00AD1888"/>
    <w:rsid w:val="00AD2274"/>
    <w:rsid w:val="00AD5DF4"/>
    <w:rsid w:val="00AD79B7"/>
    <w:rsid w:val="00AE18F2"/>
    <w:rsid w:val="00AE2214"/>
    <w:rsid w:val="00AF4C26"/>
    <w:rsid w:val="00B06E3F"/>
    <w:rsid w:val="00B14DF6"/>
    <w:rsid w:val="00B156EE"/>
    <w:rsid w:val="00B23461"/>
    <w:rsid w:val="00B27662"/>
    <w:rsid w:val="00B41B14"/>
    <w:rsid w:val="00B47156"/>
    <w:rsid w:val="00B47EA0"/>
    <w:rsid w:val="00B5326E"/>
    <w:rsid w:val="00B53336"/>
    <w:rsid w:val="00B553B6"/>
    <w:rsid w:val="00B63783"/>
    <w:rsid w:val="00B8111C"/>
    <w:rsid w:val="00B84458"/>
    <w:rsid w:val="00B85A01"/>
    <w:rsid w:val="00B86539"/>
    <w:rsid w:val="00B865F6"/>
    <w:rsid w:val="00B9041C"/>
    <w:rsid w:val="00B96EDB"/>
    <w:rsid w:val="00BA58B3"/>
    <w:rsid w:val="00BA704C"/>
    <w:rsid w:val="00BB1BB9"/>
    <w:rsid w:val="00BB4B49"/>
    <w:rsid w:val="00BC2C61"/>
    <w:rsid w:val="00BC3520"/>
    <w:rsid w:val="00BC54CE"/>
    <w:rsid w:val="00BC7448"/>
    <w:rsid w:val="00BE4705"/>
    <w:rsid w:val="00BE554C"/>
    <w:rsid w:val="00BE5E69"/>
    <w:rsid w:val="00BE60A5"/>
    <w:rsid w:val="00BE786E"/>
    <w:rsid w:val="00BF1446"/>
    <w:rsid w:val="00BF1928"/>
    <w:rsid w:val="00BF1C82"/>
    <w:rsid w:val="00BF375F"/>
    <w:rsid w:val="00BF50B6"/>
    <w:rsid w:val="00C039E5"/>
    <w:rsid w:val="00C06D64"/>
    <w:rsid w:val="00C1262D"/>
    <w:rsid w:val="00C1718E"/>
    <w:rsid w:val="00C23DD3"/>
    <w:rsid w:val="00C26FEB"/>
    <w:rsid w:val="00C32480"/>
    <w:rsid w:val="00C3344B"/>
    <w:rsid w:val="00C50F35"/>
    <w:rsid w:val="00C626D3"/>
    <w:rsid w:val="00C6756C"/>
    <w:rsid w:val="00C70410"/>
    <w:rsid w:val="00C7455C"/>
    <w:rsid w:val="00C80C26"/>
    <w:rsid w:val="00C816BF"/>
    <w:rsid w:val="00C82331"/>
    <w:rsid w:val="00C83B8E"/>
    <w:rsid w:val="00C84179"/>
    <w:rsid w:val="00C92C56"/>
    <w:rsid w:val="00C9664B"/>
    <w:rsid w:val="00C976B2"/>
    <w:rsid w:val="00CA0063"/>
    <w:rsid w:val="00CB20AD"/>
    <w:rsid w:val="00CB6D8A"/>
    <w:rsid w:val="00CC3ED8"/>
    <w:rsid w:val="00CD0892"/>
    <w:rsid w:val="00CE774B"/>
    <w:rsid w:val="00CF100B"/>
    <w:rsid w:val="00CF351E"/>
    <w:rsid w:val="00CF3C0C"/>
    <w:rsid w:val="00CF53AF"/>
    <w:rsid w:val="00D07696"/>
    <w:rsid w:val="00D12937"/>
    <w:rsid w:val="00D21687"/>
    <w:rsid w:val="00D21BD1"/>
    <w:rsid w:val="00D605C9"/>
    <w:rsid w:val="00D70C9F"/>
    <w:rsid w:val="00D73118"/>
    <w:rsid w:val="00D74041"/>
    <w:rsid w:val="00D76364"/>
    <w:rsid w:val="00D9010F"/>
    <w:rsid w:val="00DA39FF"/>
    <w:rsid w:val="00DB02E1"/>
    <w:rsid w:val="00DB0ECA"/>
    <w:rsid w:val="00DB1A27"/>
    <w:rsid w:val="00DB2D35"/>
    <w:rsid w:val="00DB4398"/>
    <w:rsid w:val="00DB47B4"/>
    <w:rsid w:val="00DB7189"/>
    <w:rsid w:val="00DB7C3C"/>
    <w:rsid w:val="00DC24D6"/>
    <w:rsid w:val="00DC5291"/>
    <w:rsid w:val="00DD4C17"/>
    <w:rsid w:val="00DD5E35"/>
    <w:rsid w:val="00DD7D49"/>
    <w:rsid w:val="00DE0FFC"/>
    <w:rsid w:val="00DE1A14"/>
    <w:rsid w:val="00DE2AFA"/>
    <w:rsid w:val="00DE6BE4"/>
    <w:rsid w:val="00DE7F12"/>
    <w:rsid w:val="00DF056C"/>
    <w:rsid w:val="00DF3390"/>
    <w:rsid w:val="00DF3E9C"/>
    <w:rsid w:val="00E130B7"/>
    <w:rsid w:val="00E13161"/>
    <w:rsid w:val="00E17410"/>
    <w:rsid w:val="00E21D31"/>
    <w:rsid w:val="00E26420"/>
    <w:rsid w:val="00E300B1"/>
    <w:rsid w:val="00E37FF3"/>
    <w:rsid w:val="00E44D50"/>
    <w:rsid w:val="00E724BA"/>
    <w:rsid w:val="00E72863"/>
    <w:rsid w:val="00E7464A"/>
    <w:rsid w:val="00E82599"/>
    <w:rsid w:val="00E857D0"/>
    <w:rsid w:val="00E87320"/>
    <w:rsid w:val="00E90A22"/>
    <w:rsid w:val="00EA24AC"/>
    <w:rsid w:val="00EA2CE0"/>
    <w:rsid w:val="00EA50D0"/>
    <w:rsid w:val="00EA5386"/>
    <w:rsid w:val="00EA6196"/>
    <w:rsid w:val="00EA6B68"/>
    <w:rsid w:val="00EB0003"/>
    <w:rsid w:val="00EB5AB9"/>
    <w:rsid w:val="00EC0D1B"/>
    <w:rsid w:val="00ED3B0A"/>
    <w:rsid w:val="00EE0CEF"/>
    <w:rsid w:val="00EE2613"/>
    <w:rsid w:val="00EE36A7"/>
    <w:rsid w:val="00EE4FDD"/>
    <w:rsid w:val="00EE74B4"/>
    <w:rsid w:val="00EF18C9"/>
    <w:rsid w:val="00EF3404"/>
    <w:rsid w:val="00F003BF"/>
    <w:rsid w:val="00F1109B"/>
    <w:rsid w:val="00F11941"/>
    <w:rsid w:val="00F11A65"/>
    <w:rsid w:val="00F13131"/>
    <w:rsid w:val="00F1569C"/>
    <w:rsid w:val="00F21184"/>
    <w:rsid w:val="00F23163"/>
    <w:rsid w:val="00F26054"/>
    <w:rsid w:val="00F300A3"/>
    <w:rsid w:val="00F31466"/>
    <w:rsid w:val="00F31624"/>
    <w:rsid w:val="00F31EDE"/>
    <w:rsid w:val="00F4306F"/>
    <w:rsid w:val="00F53F9B"/>
    <w:rsid w:val="00F5682B"/>
    <w:rsid w:val="00F57C22"/>
    <w:rsid w:val="00F64075"/>
    <w:rsid w:val="00F6562C"/>
    <w:rsid w:val="00F65B4F"/>
    <w:rsid w:val="00F66A22"/>
    <w:rsid w:val="00F76966"/>
    <w:rsid w:val="00F77B75"/>
    <w:rsid w:val="00F8203D"/>
    <w:rsid w:val="00F83318"/>
    <w:rsid w:val="00F87419"/>
    <w:rsid w:val="00F93DC8"/>
    <w:rsid w:val="00F95604"/>
    <w:rsid w:val="00FA3B84"/>
    <w:rsid w:val="00FA4240"/>
    <w:rsid w:val="00FA6EA8"/>
    <w:rsid w:val="00FB7515"/>
    <w:rsid w:val="00FC32BD"/>
    <w:rsid w:val="00FC4607"/>
    <w:rsid w:val="00FD0B38"/>
    <w:rsid w:val="00FD3C23"/>
    <w:rsid w:val="00FE0FC4"/>
    <w:rsid w:val="00FE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4DC005"/>
  <w15:docId w15:val="{F3EFC6BE-CB10-4BF7-8253-057D8A6D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E64F0"/>
    <w:pPr>
      <w:spacing w:after="0"/>
    </w:pPr>
    <w:rPr>
      <w:rFonts w:ascii="Arial" w:eastAsia="Arial" w:hAnsi="Arial" w:cs="Arial"/>
      <w:color w:val="000000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17578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A2C72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1757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999999"/>
      <w:sz w:val="26"/>
      <w:szCs w:val="26"/>
    </w:rPr>
  </w:style>
  <w:style w:type="paragraph" w:styleId="3">
    <w:name w:val="heading 3"/>
    <w:basedOn w:val="a"/>
    <w:next w:val="a0"/>
    <w:link w:val="30"/>
    <w:uiPriority w:val="9"/>
    <w:unhideWhenUsed/>
    <w:qFormat/>
    <w:rsid w:val="0061757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C8C8C8"/>
    </w:rPr>
  </w:style>
  <w:style w:type="paragraph" w:styleId="4">
    <w:name w:val="heading 4"/>
    <w:basedOn w:val="a"/>
    <w:next w:val="a"/>
    <w:link w:val="40"/>
    <w:uiPriority w:val="9"/>
    <w:unhideWhenUsed/>
    <w:qFormat/>
    <w:rsid w:val="002702A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D9D9D9" w:themeColor="background1" w:themeShade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062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062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062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062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062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17578"/>
    <w:rPr>
      <w:rFonts w:asciiTheme="majorHAnsi" w:eastAsiaTheme="majorEastAsia" w:hAnsiTheme="majorHAnsi" w:cstheme="majorBidi"/>
      <w:b/>
      <w:bCs/>
      <w:color w:val="A2C72F"/>
      <w:sz w:val="28"/>
      <w:szCs w:val="28"/>
      <w:lang w:val="en-US"/>
    </w:rPr>
  </w:style>
  <w:style w:type="character" w:customStyle="1" w:styleId="20">
    <w:name w:val="Заголовок 2 Знак"/>
    <w:basedOn w:val="a1"/>
    <w:link w:val="2"/>
    <w:rsid w:val="00F5682B"/>
    <w:rPr>
      <w:rFonts w:asciiTheme="majorHAnsi" w:eastAsiaTheme="majorEastAsia" w:hAnsiTheme="majorHAnsi" w:cstheme="majorBidi"/>
      <w:b/>
      <w:bCs/>
      <w:color w:val="999999"/>
      <w:sz w:val="26"/>
      <w:szCs w:val="26"/>
      <w:lang w:val="en-US"/>
    </w:rPr>
  </w:style>
  <w:style w:type="character" w:customStyle="1" w:styleId="30">
    <w:name w:val="Заголовок 3 Знак"/>
    <w:basedOn w:val="a1"/>
    <w:link w:val="3"/>
    <w:uiPriority w:val="9"/>
    <w:rsid w:val="00617578"/>
    <w:rPr>
      <w:rFonts w:asciiTheme="majorHAnsi" w:eastAsiaTheme="majorEastAsia" w:hAnsiTheme="majorHAnsi" w:cstheme="majorBidi"/>
      <w:b/>
      <w:bCs/>
      <w:color w:val="C8C8C8"/>
      <w:lang w:val="en-US"/>
    </w:rPr>
  </w:style>
  <w:style w:type="character" w:customStyle="1" w:styleId="40">
    <w:name w:val="Заголовок 4 Знак"/>
    <w:basedOn w:val="a1"/>
    <w:link w:val="4"/>
    <w:uiPriority w:val="9"/>
    <w:rsid w:val="002702A6"/>
    <w:rPr>
      <w:rFonts w:asciiTheme="majorHAnsi" w:eastAsiaTheme="majorEastAsia" w:hAnsiTheme="majorHAnsi" w:cstheme="majorBidi"/>
      <w:b/>
      <w:bCs/>
      <w:i/>
      <w:iCs/>
      <w:color w:val="D9D9D9" w:themeColor="background1" w:themeShade="D9"/>
      <w:lang w:val="en-US"/>
    </w:rPr>
  </w:style>
  <w:style w:type="character" w:customStyle="1" w:styleId="50">
    <w:name w:val="Заголовок 5 Знак"/>
    <w:basedOn w:val="a1"/>
    <w:link w:val="5"/>
    <w:uiPriority w:val="9"/>
    <w:semiHidden/>
    <w:rsid w:val="00370628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60">
    <w:name w:val="Заголовок 6 Знак"/>
    <w:basedOn w:val="a1"/>
    <w:link w:val="6"/>
    <w:uiPriority w:val="9"/>
    <w:semiHidden/>
    <w:rsid w:val="00370628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70">
    <w:name w:val="Заголовок 7 Знак"/>
    <w:basedOn w:val="a1"/>
    <w:link w:val="7"/>
    <w:uiPriority w:val="9"/>
    <w:semiHidden/>
    <w:rsid w:val="00370628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80">
    <w:name w:val="Заголовок 8 Знак"/>
    <w:basedOn w:val="a1"/>
    <w:link w:val="8"/>
    <w:uiPriority w:val="9"/>
    <w:semiHidden/>
    <w:rsid w:val="0037062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1"/>
    <w:link w:val="9"/>
    <w:uiPriority w:val="9"/>
    <w:semiHidden/>
    <w:rsid w:val="003706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0">
    <w:name w:val="List Paragraph"/>
    <w:basedOn w:val="a"/>
    <w:link w:val="a4"/>
    <w:uiPriority w:val="34"/>
    <w:qFormat/>
    <w:rsid w:val="00370628"/>
    <w:pPr>
      <w:ind w:left="720"/>
      <w:contextualSpacing/>
    </w:pPr>
  </w:style>
  <w:style w:type="character" w:customStyle="1" w:styleId="a4">
    <w:name w:val="Абзац списка Знак"/>
    <w:basedOn w:val="a1"/>
    <w:link w:val="a0"/>
    <w:uiPriority w:val="34"/>
    <w:rsid w:val="00370628"/>
    <w:rPr>
      <w:sz w:val="24"/>
    </w:rPr>
  </w:style>
  <w:style w:type="table" w:styleId="a5">
    <w:name w:val="Table Grid"/>
    <w:basedOn w:val="a2"/>
    <w:uiPriority w:val="59"/>
    <w:rsid w:val="0037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1"/>
    <w:uiPriority w:val="99"/>
    <w:unhideWhenUsed/>
    <w:rsid w:val="00370628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370628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062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062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70628"/>
    <w:pPr>
      <w:spacing w:after="100"/>
      <w:ind w:left="440"/>
    </w:pPr>
  </w:style>
  <w:style w:type="paragraph" w:styleId="a8">
    <w:name w:val="Balloon Text"/>
    <w:basedOn w:val="a"/>
    <w:link w:val="a9"/>
    <w:uiPriority w:val="99"/>
    <w:semiHidden/>
    <w:unhideWhenUsed/>
    <w:rsid w:val="003706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370628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E724B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724BA"/>
    <w:rPr>
      <w:sz w:val="24"/>
    </w:rPr>
  </w:style>
  <w:style w:type="paragraph" w:styleId="ac">
    <w:name w:val="footer"/>
    <w:basedOn w:val="a"/>
    <w:link w:val="ad"/>
    <w:uiPriority w:val="99"/>
    <w:unhideWhenUsed/>
    <w:rsid w:val="00E724B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E724BA"/>
    <w:rPr>
      <w:sz w:val="24"/>
    </w:rPr>
  </w:style>
  <w:style w:type="character" w:styleId="ae">
    <w:name w:val="annotation reference"/>
    <w:basedOn w:val="a1"/>
    <w:uiPriority w:val="99"/>
    <w:semiHidden/>
    <w:unhideWhenUsed/>
    <w:rsid w:val="009E64F0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E64F0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9E64F0"/>
    <w:rPr>
      <w:rFonts w:ascii="Arial" w:eastAsia="Arial" w:hAnsi="Arial" w:cs="Arial"/>
      <w:color w:val="000000"/>
      <w:sz w:val="20"/>
      <w:szCs w:val="20"/>
      <w:lang w:val="en-US"/>
    </w:rPr>
  </w:style>
  <w:style w:type="paragraph" w:styleId="af1">
    <w:name w:val="Title"/>
    <w:basedOn w:val="a"/>
    <w:next w:val="a"/>
    <w:link w:val="af2"/>
    <w:uiPriority w:val="10"/>
    <w:qFormat/>
    <w:rsid w:val="000B6639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2">
    <w:name w:val="Название Знак"/>
    <w:basedOn w:val="a1"/>
    <w:link w:val="af1"/>
    <w:uiPriority w:val="10"/>
    <w:rsid w:val="000B663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af3">
    <w:name w:val="FollowedHyperlink"/>
    <w:basedOn w:val="a1"/>
    <w:uiPriority w:val="99"/>
    <w:semiHidden/>
    <w:unhideWhenUsed/>
    <w:rsid w:val="00B865F6"/>
    <w:rPr>
      <w:color w:val="800080" w:themeColor="followedHyperlink"/>
      <w:u w:val="single"/>
    </w:rPr>
  </w:style>
  <w:style w:type="paragraph" w:styleId="af4">
    <w:name w:val="endnote text"/>
    <w:basedOn w:val="a"/>
    <w:link w:val="af5"/>
    <w:uiPriority w:val="99"/>
    <w:semiHidden/>
    <w:unhideWhenUsed/>
    <w:rsid w:val="002A3F07"/>
    <w:pPr>
      <w:spacing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1"/>
    <w:link w:val="af4"/>
    <w:uiPriority w:val="99"/>
    <w:semiHidden/>
    <w:rsid w:val="002A3F07"/>
    <w:rPr>
      <w:rFonts w:ascii="Arial" w:eastAsia="Arial" w:hAnsi="Arial" w:cs="Arial"/>
      <w:color w:val="000000"/>
      <w:sz w:val="20"/>
      <w:szCs w:val="20"/>
      <w:lang w:val="en-US"/>
    </w:rPr>
  </w:style>
  <w:style w:type="character" w:styleId="af6">
    <w:name w:val="endnote reference"/>
    <w:basedOn w:val="a1"/>
    <w:uiPriority w:val="99"/>
    <w:semiHidden/>
    <w:unhideWhenUsed/>
    <w:rsid w:val="002A3F07"/>
    <w:rPr>
      <w:vertAlign w:val="superscript"/>
    </w:rPr>
  </w:style>
  <w:style w:type="paragraph" w:styleId="af7">
    <w:name w:val="annotation subject"/>
    <w:basedOn w:val="af"/>
    <w:next w:val="af"/>
    <w:link w:val="af8"/>
    <w:uiPriority w:val="99"/>
    <w:semiHidden/>
    <w:unhideWhenUsed/>
    <w:rsid w:val="00A72FE2"/>
    <w:rPr>
      <w:b/>
      <w:bCs/>
    </w:rPr>
  </w:style>
  <w:style w:type="character" w:customStyle="1" w:styleId="af8">
    <w:name w:val="Тема примечания Знак"/>
    <w:basedOn w:val="af0"/>
    <w:link w:val="af7"/>
    <w:uiPriority w:val="99"/>
    <w:semiHidden/>
    <w:rsid w:val="00A72FE2"/>
    <w:rPr>
      <w:rFonts w:ascii="Arial" w:eastAsia="Arial" w:hAnsi="Arial" w:cs="Arial"/>
      <w:b/>
      <w:bCs/>
      <w:color w:val="00000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ols.ietf.org/html/rfc7519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42" Type="http://schemas.openxmlformats.org/officeDocument/2006/relationships/comments" Target="comments.xml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EBTRussia/keycloak-demo.git" TargetMode="External"/><Relationship Id="rId20" Type="http://schemas.openxmlformats.org/officeDocument/2006/relationships/hyperlink" Target="http://localhost:8080/video-app/video-list-servlet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hyperlink" Target="http://keycloak.jboss.org/keycloak/downloads.html?dir=0%3Dadapters/keycloak-oidc%3B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hyperlink" Target="http://localhost:8080/video-rest/list" TargetMode="External"/><Relationship Id="rId58" Type="http://schemas.openxmlformats.org/officeDocument/2006/relationships/hyperlink" Target="http://jwt.i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habrahabr.ru/post/243427/" TargetMode="External"/><Relationship Id="rId23" Type="http://schemas.openxmlformats.org/officeDocument/2006/relationships/hyperlink" Target="http://keycloak.jboss.org/keycloak/downloads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49" Type="http://schemas.openxmlformats.org/officeDocument/2006/relationships/hyperlink" Target="http://localhost:8080/video-rest/list" TargetMode="External"/><Relationship Id="rId57" Type="http://schemas.openxmlformats.org/officeDocument/2006/relationships/hyperlink" Target="http://planet.jboss.org/post/what_is_the_difference_between_picketlink_and_keycloak" TargetMode="External"/><Relationship Id="rId61" Type="http://schemas.microsoft.com/office/2011/relationships/people" Target="people.xml"/><Relationship Id="rId10" Type="http://schemas.openxmlformats.org/officeDocument/2006/relationships/hyperlink" Target="http://keycloak.github.io/docs/userguide/keycloak-server/html_single/index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icketlink.org/" TargetMode="External"/><Relationship Id="rId14" Type="http://schemas.openxmlformats.org/officeDocument/2006/relationships/hyperlink" Target="http://jwt.io/introduction/" TargetMode="External"/><Relationship Id="rId22" Type="http://schemas.openxmlformats.org/officeDocument/2006/relationships/hyperlink" Target="http://keycloak.github.io/docs/userguide/keycloak-server/html_single/index.htm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microsoft.com/office/2011/relationships/commentsExtended" Target="commentsExtended.xml"/><Relationship Id="rId48" Type="http://schemas.openxmlformats.org/officeDocument/2006/relationships/image" Target="media/image24.png"/><Relationship Id="rId56" Type="http://schemas.openxmlformats.org/officeDocument/2006/relationships/image" Target="media/image30.png"/><Relationship Id="rId8" Type="http://schemas.openxmlformats.org/officeDocument/2006/relationships/hyperlink" Target="http://picketlink.org/news/2015/03/10/PicketLink-and-Keycloak-project-merge/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hyperlink" Target="http://wildfly.org/downloads/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://localhost:8080/auth/admin/index.html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://localhost:8080/video-app/video-list-servlet" TargetMode="External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../../d.belkov/AppData/Local/Microsoft/Windows/Temporary%20Internet%20Files/Content.Outlook/MVW9UBRB/www.eastbanctech.ru" TargetMode="External"/><Relationship Id="rId2" Type="http://schemas.openxmlformats.org/officeDocument/2006/relationships/hyperlink" Target="mailto:info@eastbanctech.ru" TargetMode="External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Management\documents\Department\Templates\EBT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A89A1-610D-4955-8EFE-5C6218685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EBT-template</Template>
  <TotalTime>5789</TotalTime>
  <Pages>32</Pages>
  <Words>5996</Words>
  <Characters>34180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Vasilenko</dc:creator>
  <cp:lastModifiedBy>Pavel Vasilenko</cp:lastModifiedBy>
  <cp:revision>369</cp:revision>
  <dcterms:created xsi:type="dcterms:W3CDTF">2015-11-20T15:44:00Z</dcterms:created>
  <dcterms:modified xsi:type="dcterms:W3CDTF">2015-11-27T08:20:00Z</dcterms:modified>
</cp:coreProperties>
</file>